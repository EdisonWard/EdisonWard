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E96CBA" w14:textId="07CABC84" w:rsidR="00076856" w:rsidRPr="00874AA1" w:rsidRDefault="005E10F1" w:rsidP="00874AA1">
      <w:pPr>
        <w:pStyle w:val="Title"/>
      </w:pPr>
      <w:r>
        <w:t>Personal Project:</w:t>
      </w:r>
    </w:p>
    <w:p w14:paraId="25FD084B" w14:textId="19EF1991" w:rsidR="00076856" w:rsidRPr="00874AA1" w:rsidRDefault="005E10F1" w:rsidP="00874AA1">
      <w:pPr>
        <w:pStyle w:val="Title"/>
      </w:pPr>
      <w:r>
        <w:t>Basic Log Analysis</w:t>
      </w:r>
    </w:p>
    <w:p w14:paraId="7733EE39" w14:textId="77777777" w:rsidR="00563FE4" w:rsidRPr="00874AA1" w:rsidRDefault="00000000" w:rsidP="00874AA1">
      <w:pPr>
        <w:pStyle w:val="Heading1"/>
      </w:pPr>
      <w:sdt>
        <w:sdtPr>
          <w:alias w:val="Project Overview:"/>
          <w:tag w:val="Project Overview:"/>
          <w:id w:val="-231312045"/>
          <w:placeholder>
            <w:docPart w:val="E61C2D966F758C43B4942951C049F7EF"/>
          </w:placeholder>
          <w:temporary/>
          <w:showingPlcHdr/>
          <w15:appearance w15:val="hidden"/>
        </w:sdtPr>
        <w:sdtContent>
          <w:r w:rsidR="00874AA1" w:rsidRPr="00874AA1">
            <w:t>Project Overview:</w:t>
          </w:r>
        </w:sdtContent>
      </w:sdt>
    </w:p>
    <w:p w14:paraId="1E46FDC4" w14:textId="6933E2BA" w:rsidR="00563FE4" w:rsidRPr="00874AA1" w:rsidRDefault="005E10F1" w:rsidP="00874AA1">
      <w:r>
        <w:t>Introduce the knowledge, skills, and abilities associated with analyzing computer log files by practicing with commands, profiling a single log file, and searching a log file.</w:t>
      </w:r>
    </w:p>
    <w:p w14:paraId="248201D3" w14:textId="5D1E7C0A" w:rsidR="00563FE4" w:rsidRPr="00874AA1" w:rsidRDefault="000839D5" w:rsidP="00874AA1">
      <w:pPr>
        <w:pStyle w:val="Heading1"/>
      </w:pPr>
      <w:r>
        <w:t>Tools:</w:t>
      </w:r>
    </w:p>
    <w:p w14:paraId="3AF0FBFD" w14:textId="7B3CA45C" w:rsidR="002B1F92" w:rsidRPr="007414D1" w:rsidRDefault="002B1F92" w:rsidP="002B1F92">
      <w:pPr>
        <w:pStyle w:val="ListBullet"/>
        <w:rPr>
          <w:sz w:val="24"/>
        </w:rPr>
      </w:pPr>
      <w:r w:rsidRPr="007414D1">
        <w:rPr>
          <w:sz w:val="24"/>
        </w:rPr>
        <w:t>Ubuntu 22.04.1</w:t>
      </w:r>
    </w:p>
    <w:p w14:paraId="351D4C93" w14:textId="1CCF093A" w:rsidR="000839D5" w:rsidRPr="007414D1" w:rsidRDefault="000839D5" w:rsidP="002B1F92">
      <w:pPr>
        <w:pStyle w:val="ListBullet"/>
        <w:rPr>
          <w:sz w:val="24"/>
        </w:rPr>
      </w:pPr>
      <w:r w:rsidRPr="007414D1">
        <w:rPr>
          <w:sz w:val="24"/>
        </w:rPr>
        <w:t>Terminal Emulator</w:t>
      </w:r>
    </w:p>
    <w:p w14:paraId="07F3446E" w14:textId="219294B9" w:rsidR="00DC24A0" w:rsidRPr="007414D1" w:rsidRDefault="00DC24A0" w:rsidP="002B1F92">
      <w:pPr>
        <w:pStyle w:val="ListBullet"/>
        <w:rPr>
          <w:sz w:val="24"/>
        </w:rPr>
      </w:pPr>
      <w:r w:rsidRPr="007414D1">
        <w:rPr>
          <w:sz w:val="24"/>
        </w:rPr>
        <w:t>Practice logs</w:t>
      </w:r>
    </w:p>
    <w:p w14:paraId="76FAC628" w14:textId="4E75629F" w:rsidR="00563FE4" w:rsidRPr="00874AA1" w:rsidRDefault="005E10F1" w:rsidP="00874AA1">
      <w:pPr>
        <w:pStyle w:val="Heading1"/>
      </w:pPr>
      <w:r>
        <w:t>Commands:</w:t>
      </w:r>
    </w:p>
    <w:p w14:paraId="0D90EB2A" w14:textId="7100437A" w:rsidR="001E3ADA" w:rsidRPr="007414D1" w:rsidRDefault="002B1F92" w:rsidP="00874AA1">
      <w:pPr>
        <w:pStyle w:val="ListBullet"/>
        <w:rPr>
          <w:sz w:val="24"/>
        </w:rPr>
      </w:pPr>
      <w:r w:rsidRPr="007414D1">
        <w:rPr>
          <w:sz w:val="24"/>
        </w:rPr>
        <w:t>cd – Change the shell working directory.</w:t>
      </w:r>
    </w:p>
    <w:p w14:paraId="3E168D6C" w14:textId="289AC29A" w:rsidR="002B1F92" w:rsidRPr="007414D1" w:rsidRDefault="002B1F92" w:rsidP="00874AA1">
      <w:pPr>
        <w:pStyle w:val="ListBullet"/>
        <w:rPr>
          <w:sz w:val="24"/>
        </w:rPr>
      </w:pPr>
      <w:r w:rsidRPr="007414D1">
        <w:rPr>
          <w:sz w:val="24"/>
        </w:rPr>
        <w:t>file – Determine the type of file/s.</w:t>
      </w:r>
    </w:p>
    <w:p w14:paraId="6765FCA7" w14:textId="2686AFEE" w:rsidR="002B1F92" w:rsidRPr="007414D1" w:rsidRDefault="002B1F92" w:rsidP="00874AA1">
      <w:pPr>
        <w:pStyle w:val="ListBullet"/>
        <w:rPr>
          <w:sz w:val="24"/>
        </w:rPr>
      </w:pPr>
      <w:r w:rsidRPr="007414D1">
        <w:rPr>
          <w:sz w:val="24"/>
        </w:rPr>
        <w:t>cat – Concatenate file/s to a standard output.</w:t>
      </w:r>
    </w:p>
    <w:p w14:paraId="1C8884DB" w14:textId="0D2A3288" w:rsidR="002B1F92" w:rsidRPr="007414D1" w:rsidRDefault="002B1F92" w:rsidP="00874AA1">
      <w:pPr>
        <w:pStyle w:val="ListBullet"/>
        <w:rPr>
          <w:sz w:val="24"/>
        </w:rPr>
      </w:pPr>
      <w:r w:rsidRPr="007414D1">
        <w:rPr>
          <w:sz w:val="24"/>
        </w:rPr>
        <w:t>head – Print the first 10 lines of each file to standard output.</w:t>
      </w:r>
    </w:p>
    <w:p w14:paraId="2C301F03" w14:textId="125F1618" w:rsidR="002B1F92" w:rsidRPr="007414D1" w:rsidRDefault="002B1F92" w:rsidP="00874AA1">
      <w:pPr>
        <w:pStyle w:val="ListBullet"/>
        <w:rPr>
          <w:sz w:val="24"/>
        </w:rPr>
      </w:pPr>
      <w:r w:rsidRPr="007414D1">
        <w:rPr>
          <w:sz w:val="24"/>
        </w:rPr>
        <w:t>tail – Print the last 10 lines of each file to standard output.</w:t>
      </w:r>
    </w:p>
    <w:p w14:paraId="7A70EB97" w14:textId="3C9EE082" w:rsidR="002B1F92" w:rsidRPr="007414D1" w:rsidRDefault="002B1F92" w:rsidP="00874AA1">
      <w:pPr>
        <w:pStyle w:val="ListBullet"/>
        <w:rPr>
          <w:sz w:val="24"/>
        </w:rPr>
      </w:pPr>
      <w:r w:rsidRPr="007414D1">
        <w:rPr>
          <w:sz w:val="24"/>
        </w:rPr>
        <w:t>ls – List information about files (the current directory by default).</w:t>
      </w:r>
    </w:p>
    <w:p w14:paraId="43DDFDA1" w14:textId="6D47CD75" w:rsidR="002B1F92" w:rsidRPr="007414D1" w:rsidRDefault="00DC24A0" w:rsidP="00874AA1">
      <w:pPr>
        <w:pStyle w:val="ListBullet"/>
        <w:rPr>
          <w:sz w:val="24"/>
        </w:rPr>
      </w:pPr>
      <w:proofErr w:type="spellStart"/>
      <w:r w:rsidRPr="007414D1">
        <w:rPr>
          <w:sz w:val="24"/>
        </w:rPr>
        <w:t>wc</w:t>
      </w:r>
      <w:proofErr w:type="spellEnd"/>
      <w:r w:rsidR="002B1F92" w:rsidRPr="007414D1">
        <w:rPr>
          <w:sz w:val="24"/>
        </w:rPr>
        <w:t xml:space="preserve"> </w:t>
      </w:r>
      <w:r w:rsidRPr="007414D1">
        <w:rPr>
          <w:sz w:val="24"/>
        </w:rPr>
        <w:t>–</w:t>
      </w:r>
      <w:r w:rsidR="002B1F92" w:rsidRPr="007414D1">
        <w:rPr>
          <w:sz w:val="24"/>
        </w:rPr>
        <w:t xml:space="preserve"> </w:t>
      </w:r>
      <w:r w:rsidRPr="007414D1">
        <w:rPr>
          <w:sz w:val="24"/>
        </w:rPr>
        <w:t>Print newline, word, and byte counts for each file, and a total line if more than one file is specified.</w:t>
      </w:r>
    </w:p>
    <w:p w14:paraId="3B5B8CD4" w14:textId="33CED236" w:rsidR="00DC24A0" w:rsidRPr="007414D1" w:rsidRDefault="00DC24A0" w:rsidP="00874AA1">
      <w:pPr>
        <w:pStyle w:val="ListBullet"/>
        <w:rPr>
          <w:sz w:val="24"/>
        </w:rPr>
      </w:pPr>
      <w:r w:rsidRPr="007414D1">
        <w:rPr>
          <w:sz w:val="24"/>
        </w:rPr>
        <w:t>more – A file perusal filter for CRT viewing.</w:t>
      </w:r>
    </w:p>
    <w:p w14:paraId="1A15075E" w14:textId="0E6D55D4" w:rsidR="00DC24A0" w:rsidRPr="007414D1" w:rsidRDefault="00DC24A0" w:rsidP="00874AA1">
      <w:pPr>
        <w:pStyle w:val="ListBullet"/>
        <w:rPr>
          <w:sz w:val="24"/>
        </w:rPr>
      </w:pPr>
      <w:r w:rsidRPr="007414D1">
        <w:rPr>
          <w:sz w:val="24"/>
        </w:rPr>
        <w:t>less – Similar to the more command but has many more features.</w:t>
      </w:r>
    </w:p>
    <w:p w14:paraId="0517A92E" w14:textId="46A9CB27" w:rsidR="00563FE4" w:rsidRPr="007414D1" w:rsidRDefault="00DC24A0" w:rsidP="007414D1">
      <w:pPr>
        <w:pStyle w:val="ListBullet"/>
        <w:rPr>
          <w:sz w:val="24"/>
        </w:rPr>
      </w:pPr>
      <w:proofErr w:type="spellStart"/>
      <w:r w:rsidRPr="007414D1">
        <w:rPr>
          <w:sz w:val="24"/>
        </w:rPr>
        <w:t>egrep</w:t>
      </w:r>
      <w:proofErr w:type="spellEnd"/>
      <w:r w:rsidRPr="007414D1">
        <w:rPr>
          <w:sz w:val="24"/>
        </w:rPr>
        <w:t xml:space="preserve"> – Search for patterns in each file.</w:t>
      </w:r>
    </w:p>
    <w:p w14:paraId="5E515271" w14:textId="77777777" w:rsidR="007414D1" w:rsidRDefault="007414D1" w:rsidP="007414D1">
      <w:pPr>
        <w:pStyle w:val="Heading1"/>
        <w:rPr>
          <w:bCs/>
        </w:rPr>
      </w:pPr>
      <w:r>
        <w:rPr>
          <w:bCs/>
        </w:rPr>
        <w:t>Instructions:</w:t>
      </w:r>
    </w:p>
    <w:p w14:paraId="7CC4FCEA" w14:textId="77777777" w:rsidR="008C2999" w:rsidRPr="008C2999" w:rsidRDefault="008C2999" w:rsidP="007414D1">
      <w:pPr>
        <w:pStyle w:val="Heading1"/>
        <w:rPr>
          <w:bCs/>
          <w:sz w:val="24"/>
          <w:szCs w:val="24"/>
        </w:rPr>
      </w:pPr>
    </w:p>
    <w:p w14:paraId="0F188744" w14:textId="016AE44D" w:rsidR="007414D1" w:rsidRPr="007414D1" w:rsidRDefault="007414D1" w:rsidP="007414D1">
      <w:pPr>
        <w:pStyle w:val="Heading1"/>
        <w:rPr>
          <w:bCs/>
        </w:rPr>
      </w:pPr>
      <w:r>
        <w:rPr>
          <w:bCs/>
        </w:rPr>
        <w:t xml:space="preserve">Part 1: </w:t>
      </w:r>
      <w:r w:rsidRPr="007414D1">
        <w:rPr>
          <w:bCs/>
        </w:rPr>
        <w:t>Command Practice</w:t>
      </w:r>
    </w:p>
    <w:p w14:paraId="3B0A0702" w14:textId="3BE9EDB5" w:rsidR="007414D1" w:rsidRPr="007414D1" w:rsidRDefault="007414D1" w:rsidP="007414D1">
      <w:r w:rsidRPr="007414D1">
        <w:t>Introduce and practice with a few basic commands that will help to profile logs (i.e., learn about log files so that we know what we're about to analyze).</w:t>
      </w:r>
    </w:p>
    <w:p w14:paraId="0ABBA043" w14:textId="2102CFE8" w:rsidR="007414D1" w:rsidRPr="007414D1" w:rsidRDefault="007414D1" w:rsidP="007414D1">
      <w:pPr>
        <w:numPr>
          <w:ilvl w:val="0"/>
          <w:numId w:val="6"/>
        </w:numPr>
      </w:pPr>
      <w:r w:rsidRPr="007414D1">
        <w:t>On the dock, click the </w:t>
      </w:r>
      <w:r w:rsidRPr="007414D1">
        <w:rPr>
          <w:b/>
          <w:bCs/>
        </w:rPr>
        <w:t>Terminal icon </w:t>
      </w:r>
      <w:r w:rsidRPr="007414D1">
        <w:t>to launch a new Terminal window.</w:t>
      </w:r>
    </w:p>
    <w:p w14:paraId="5AFFD738" w14:textId="4EF4D100" w:rsidR="007414D1" w:rsidRPr="007414D1" w:rsidRDefault="007414D1" w:rsidP="007414D1">
      <w:pPr>
        <w:numPr>
          <w:ilvl w:val="0"/>
          <w:numId w:val="6"/>
        </w:numPr>
      </w:pPr>
      <w:r w:rsidRPr="007414D1">
        <w:t>At the command prompt, execute </w:t>
      </w:r>
      <w:r w:rsidRPr="007414D1">
        <w:rPr>
          <w:b/>
          <w:bCs/>
        </w:rPr>
        <w:t>cd /home/</w:t>
      </w:r>
      <w:proofErr w:type="spellStart"/>
      <w:r w:rsidRPr="007414D1">
        <w:rPr>
          <w:b/>
          <w:bCs/>
        </w:rPr>
        <w:t>cybrary</w:t>
      </w:r>
      <w:proofErr w:type="spellEnd"/>
      <w:r w:rsidRPr="007414D1">
        <w:rPr>
          <w:b/>
          <w:bCs/>
        </w:rPr>
        <w:t>/Documents/Practice </w:t>
      </w:r>
      <w:r w:rsidRPr="007414D1">
        <w:t>to change your current directory.</w:t>
      </w:r>
    </w:p>
    <w:p w14:paraId="636F5FD2" w14:textId="237803A5" w:rsidR="00DC5ED9" w:rsidRPr="007414D1" w:rsidRDefault="007414D1" w:rsidP="00DC5ED9">
      <w:pPr>
        <w:numPr>
          <w:ilvl w:val="0"/>
          <w:numId w:val="6"/>
        </w:numPr>
      </w:pPr>
      <w:r w:rsidRPr="007414D1">
        <w:t>At the command prompt, execute </w:t>
      </w:r>
      <w:r w:rsidRPr="007414D1">
        <w:rPr>
          <w:b/>
          <w:bCs/>
        </w:rPr>
        <w:t>file web.log.1 </w:t>
      </w:r>
      <w:r w:rsidRPr="007414D1">
        <w:t>to display the file type for the web.log.1 file.</w:t>
      </w:r>
    </w:p>
    <w:p w14:paraId="7F7F46D6" w14:textId="2CD9FE56" w:rsidR="007414D1" w:rsidRPr="007414D1" w:rsidRDefault="007414D1" w:rsidP="007414D1">
      <w:r w:rsidRPr="007414D1">
        <w:lastRenderedPageBreak/>
        <w:fldChar w:fldCharType="begin"/>
      </w:r>
      <w:r w:rsidRPr="007414D1">
        <w:instrText xml:space="preserve"> INCLUDEPICTURE "https://images.contentful.com/kvf8rpi09wgk/1u0dAg87Wc1qetJPahRZy7/aa022f919109d68ddc3e8c9b25b202c6/LA_001.png" \* MERGEFORMATINET </w:instrText>
      </w:r>
      <w:r w:rsidRPr="007414D1">
        <w:fldChar w:fldCharType="separate"/>
      </w:r>
      <w:r w:rsidRPr="007414D1">
        <w:drawing>
          <wp:inline distT="0" distB="0" distL="0" distR="0" wp14:anchorId="725FC589" wp14:editId="731DCCCE">
            <wp:extent cx="5943600" cy="869950"/>
            <wp:effectExtent l="0" t="0" r="0" b="6350"/>
            <wp:docPr id="864481749" name="Picture 12"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edd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69950"/>
                    </a:xfrm>
                    <a:prstGeom prst="rect">
                      <a:avLst/>
                    </a:prstGeom>
                    <a:noFill/>
                    <a:ln>
                      <a:noFill/>
                    </a:ln>
                  </pic:spPr>
                </pic:pic>
              </a:graphicData>
            </a:graphic>
          </wp:inline>
        </w:drawing>
      </w:r>
      <w:r w:rsidRPr="007414D1">
        <w:fldChar w:fldCharType="end"/>
      </w:r>
    </w:p>
    <w:p w14:paraId="50CD74DB" w14:textId="4E3097C0" w:rsidR="007414D1" w:rsidRPr="007414D1" w:rsidRDefault="007414D1" w:rsidP="007414D1">
      <w:pPr>
        <w:numPr>
          <w:ilvl w:val="0"/>
          <w:numId w:val="6"/>
        </w:numPr>
      </w:pPr>
      <w:r w:rsidRPr="007414D1">
        <w:t>At the command prompt, execute </w:t>
      </w:r>
      <w:r w:rsidRPr="007414D1">
        <w:rPr>
          <w:b/>
          <w:bCs/>
        </w:rPr>
        <w:t>file * </w:t>
      </w:r>
      <w:r w:rsidRPr="007414D1">
        <w:t>to display the file type of all files in the current directory.</w:t>
      </w:r>
    </w:p>
    <w:p w14:paraId="6D7F53EF" w14:textId="3FAD3E01" w:rsidR="007414D1" w:rsidRPr="007414D1" w:rsidRDefault="007414D1" w:rsidP="007414D1">
      <w:r w:rsidRPr="007414D1">
        <w:fldChar w:fldCharType="begin"/>
      </w:r>
      <w:r w:rsidRPr="007414D1">
        <w:instrText xml:space="preserve"> INCLUDEPICTURE "https://images.contentful.com/kvf8rpi09wgk/5jmFZVvZXvBP9sFCBeK2zB/3ca6e8341f1c91ea15de5cb89c664c3d/LA_002.png" \* MERGEFORMATINET </w:instrText>
      </w:r>
      <w:r w:rsidRPr="007414D1">
        <w:fldChar w:fldCharType="separate"/>
      </w:r>
      <w:r w:rsidRPr="007414D1">
        <w:drawing>
          <wp:inline distT="0" distB="0" distL="0" distR="0" wp14:anchorId="5F2A0617" wp14:editId="39F5C778">
            <wp:extent cx="5943600" cy="3498850"/>
            <wp:effectExtent l="0" t="0" r="0" b="6350"/>
            <wp:docPr id="136697745" name="Picture 11"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bedd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98850"/>
                    </a:xfrm>
                    <a:prstGeom prst="rect">
                      <a:avLst/>
                    </a:prstGeom>
                    <a:noFill/>
                    <a:ln>
                      <a:noFill/>
                    </a:ln>
                  </pic:spPr>
                </pic:pic>
              </a:graphicData>
            </a:graphic>
          </wp:inline>
        </w:drawing>
      </w:r>
      <w:r w:rsidRPr="007414D1">
        <w:fldChar w:fldCharType="end"/>
      </w:r>
    </w:p>
    <w:p w14:paraId="48C3D75C" w14:textId="74308440" w:rsidR="007414D1" w:rsidRPr="007414D1" w:rsidRDefault="007414D1" w:rsidP="007414D1">
      <w:pPr>
        <w:numPr>
          <w:ilvl w:val="0"/>
          <w:numId w:val="6"/>
        </w:numPr>
      </w:pPr>
      <w:r w:rsidRPr="007414D1">
        <w:t>At the command prompt, execute </w:t>
      </w:r>
      <w:r w:rsidRPr="007414D1">
        <w:rPr>
          <w:b/>
          <w:bCs/>
        </w:rPr>
        <w:t>cat vpn.log.1 </w:t>
      </w:r>
      <w:r w:rsidRPr="007414D1">
        <w:t>to display the contents of the vpn.log.1 file.</w:t>
      </w:r>
    </w:p>
    <w:p w14:paraId="1C29AEAE" w14:textId="0185B61C" w:rsidR="007414D1" w:rsidRPr="007414D1" w:rsidRDefault="007414D1" w:rsidP="007414D1">
      <w:r w:rsidRPr="007414D1">
        <w:fldChar w:fldCharType="begin"/>
      </w:r>
      <w:r w:rsidRPr="007414D1">
        <w:instrText xml:space="preserve"> INCLUDEPICTURE "https://images.contentful.com/kvf8rpi09wgk/3ZXYEU0P94K8OF4fQLqY2e/0868241cc5f61417c518fdec532d36cc/LA_003.png" \* MERGEFORMATINET </w:instrText>
      </w:r>
      <w:r w:rsidRPr="007414D1">
        <w:fldChar w:fldCharType="separate"/>
      </w:r>
      <w:r w:rsidRPr="007414D1">
        <w:drawing>
          <wp:inline distT="0" distB="0" distL="0" distR="0" wp14:anchorId="6A387ACB" wp14:editId="63FD251D">
            <wp:extent cx="5943600" cy="1031875"/>
            <wp:effectExtent l="0" t="0" r="0" b="0"/>
            <wp:docPr id="1114605151" name="Picture 10"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bedd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031875"/>
                    </a:xfrm>
                    <a:prstGeom prst="rect">
                      <a:avLst/>
                    </a:prstGeom>
                    <a:noFill/>
                    <a:ln>
                      <a:noFill/>
                    </a:ln>
                  </pic:spPr>
                </pic:pic>
              </a:graphicData>
            </a:graphic>
          </wp:inline>
        </w:drawing>
      </w:r>
      <w:r w:rsidRPr="007414D1">
        <w:fldChar w:fldCharType="end"/>
      </w:r>
    </w:p>
    <w:p w14:paraId="061EFCEA" w14:textId="6B11937D" w:rsidR="007414D1" w:rsidRPr="007414D1" w:rsidRDefault="007414D1" w:rsidP="007414D1">
      <w:r w:rsidRPr="007414D1">
        <w:t>From the output of this command, you should be able to answer the following questions:</w:t>
      </w:r>
      <w:r w:rsidRPr="007414D1">
        <w:br/>
      </w:r>
      <w:r w:rsidRPr="007414D1">
        <w:br/>
        <w:t>&gt; How many lines does it contain?</w:t>
      </w:r>
      <w:r w:rsidR="00DC5ED9">
        <w:t xml:space="preserve"> </w:t>
      </w:r>
      <w:r w:rsidR="00DC5ED9" w:rsidRPr="00DC5ED9">
        <w:rPr>
          <w:color w:val="FF0000"/>
        </w:rPr>
        <w:t>3</w:t>
      </w:r>
      <w:r w:rsidRPr="007414D1">
        <w:br/>
        <w:t>&gt; Does it appear to have one or more lines per log record?</w:t>
      </w:r>
      <w:r w:rsidR="00DC5ED9">
        <w:t xml:space="preserve"> </w:t>
      </w:r>
      <w:r w:rsidR="00DC5ED9" w:rsidRPr="00DC5ED9">
        <w:rPr>
          <w:color w:val="FF0000"/>
        </w:rPr>
        <w:t>No</w:t>
      </w:r>
    </w:p>
    <w:p w14:paraId="6DD95D38" w14:textId="1C540B9D" w:rsidR="007414D1" w:rsidRPr="007414D1" w:rsidRDefault="007414D1" w:rsidP="007414D1">
      <w:pPr>
        <w:numPr>
          <w:ilvl w:val="0"/>
          <w:numId w:val="6"/>
        </w:numPr>
      </w:pPr>
      <w:r w:rsidRPr="007414D1">
        <w:t>At the command prompt, execute </w:t>
      </w:r>
      <w:r w:rsidRPr="007414D1">
        <w:rPr>
          <w:b/>
          <w:bCs/>
        </w:rPr>
        <w:t>head -n 1 web.log.1 </w:t>
      </w:r>
      <w:r w:rsidRPr="007414D1">
        <w:t>to display the first line of the file web.log.1, then execute </w:t>
      </w:r>
      <w:r w:rsidRPr="007414D1">
        <w:rPr>
          <w:b/>
          <w:bCs/>
        </w:rPr>
        <w:t>head -n 2 web.log.1 </w:t>
      </w:r>
      <w:r w:rsidRPr="007414D1">
        <w:t>to display the first and second lines of the file web.log.1.</w:t>
      </w:r>
    </w:p>
    <w:p w14:paraId="39269BA6" w14:textId="0DBF626C" w:rsidR="007414D1" w:rsidRPr="007414D1" w:rsidRDefault="007414D1" w:rsidP="007414D1">
      <w:r w:rsidRPr="007414D1">
        <w:lastRenderedPageBreak/>
        <w:fldChar w:fldCharType="begin"/>
      </w:r>
      <w:r w:rsidRPr="007414D1">
        <w:instrText xml:space="preserve"> INCLUDEPICTURE "https://images.contentful.com/kvf8rpi09wgk/6exGIw9nfQM9h5De96xiRM/caffb4ac9dd2982500ef5ff95fb477c9/LA_004.png" \* MERGEFORMATINET </w:instrText>
      </w:r>
      <w:r w:rsidRPr="007414D1">
        <w:fldChar w:fldCharType="separate"/>
      </w:r>
      <w:r w:rsidRPr="007414D1">
        <w:drawing>
          <wp:inline distT="0" distB="0" distL="0" distR="0" wp14:anchorId="13CBA0CE" wp14:editId="755C40F8">
            <wp:extent cx="5943600" cy="1155065"/>
            <wp:effectExtent l="0" t="0" r="0" b="635"/>
            <wp:docPr id="1641028017" name="Picture 9"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bedd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155065"/>
                    </a:xfrm>
                    <a:prstGeom prst="rect">
                      <a:avLst/>
                    </a:prstGeom>
                    <a:noFill/>
                    <a:ln>
                      <a:noFill/>
                    </a:ln>
                  </pic:spPr>
                </pic:pic>
              </a:graphicData>
            </a:graphic>
          </wp:inline>
        </w:drawing>
      </w:r>
      <w:r w:rsidRPr="007414D1">
        <w:fldChar w:fldCharType="end"/>
      </w:r>
    </w:p>
    <w:p w14:paraId="12C398BC" w14:textId="77777777" w:rsidR="008C2999" w:rsidRDefault="007414D1" w:rsidP="007414D1">
      <w:pPr>
        <w:numPr>
          <w:ilvl w:val="0"/>
          <w:numId w:val="6"/>
        </w:numPr>
      </w:pPr>
      <w:r w:rsidRPr="007414D1">
        <w:t>At the command prompt, execute </w:t>
      </w:r>
      <w:r w:rsidRPr="007414D1">
        <w:rPr>
          <w:b/>
          <w:bCs/>
        </w:rPr>
        <w:t>cat web.log.2 </w:t>
      </w:r>
      <w:r w:rsidRPr="007414D1">
        <w:t>to display the file web.log.2, then execute </w:t>
      </w:r>
      <w:r w:rsidRPr="007414D1">
        <w:rPr>
          <w:b/>
          <w:bCs/>
        </w:rPr>
        <w:t>head -n 2 web.log.2 </w:t>
      </w:r>
      <w:r w:rsidRPr="007414D1">
        <w:t>to view the first two lines of the web.log.2 file.</w:t>
      </w:r>
    </w:p>
    <w:p w14:paraId="160C082E" w14:textId="77777777" w:rsidR="008C2999" w:rsidRDefault="008C2999" w:rsidP="008C2999">
      <w:pPr>
        <w:ind w:left="720"/>
      </w:pPr>
    </w:p>
    <w:p w14:paraId="53CC2F26" w14:textId="534909A7" w:rsidR="008C2999" w:rsidRDefault="008C2999" w:rsidP="008C2999">
      <w:r w:rsidRPr="008C2999">
        <w:drawing>
          <wp:inline distT="0" distB="0" distL="0" distR="0" wp14:anchorId="340420A3" wp14:editId="35378CD9">
            <wp:extent cx="5943600" cy="1061085"/>
            <wp:effectExtent l="0" t="0" r="0" b="5715"/>
            <wp:docPr id="536141274"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41274" name="Picture 1" descr="A close up of a computer screen&#10;&#10;Description automatically generated"/>
                    <pic:cNvPicPr/>
                  </pic:nvPicPr>
                  <pic:blipFill>
                    <a:blip r:embed="rId14"/>
                    <a:stretch>
                      <a:fillRect/>
                    </a:stretch>
                  </pic:blipFill>
                  <pic:spPr>
                    <a:xfrm>
                      <a:off x="0" y="0"/>
                      <a:ext cx="5943600" cy="1061085"/>
                    </a:xfrm>
                    <a:prstGeom prst="rect">
                      <a:avLst/>
                    </a:prstGeom>
                  </pic:spPr>
                </pic:pic>
              </a:graphicData>
            </a:graphic>
          </wp:inline>
        </w:drawing>
      </w:r>
    </w:p>
    <w:p w14:paraId="3CE7B266" w14:textId="362988E8" w:rsidR="008C2999" w:rsidRDefault="008C2999" w:rsidP="008C2999">
      <w:r w:rsidRPr="008C2999">
        <w:drawing>
          <wp:inline distT="0" distB="0" distL="0" distR="0" wp14:anchorId="72760BD0" wp14:editId="1ED28AD5">
            <wp:extent cx="5943600" cy="228600"/>
            <wp:effectExtent l="0" t="0" r="0" b="0"/>
            <wp:docPr id="212868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80593" name=""/>
                    <pic:cNvPicPr/>
                  </pic:nvPicPr>
                  <pic:blipFill>
                    <a:blip r:embed="rId15"/>
                    <a:stretch>
                      <a:fillRect/>
                    </a:stretch>
                  </pic:blipFill>
                  <pic:spPr>
                    <a:xfrm>
                      <a:off x="0" y="0"/>
                      <a:ext cx="5943600" cy="228600"/>
                    </a:xfrm>
                    <a:prstGeom prst="rect">
                      <a:avLst/>
                    </a:prstGeom>
                  </pic:spPr>
                </pic:pic>
              </a:graphicData>
            </a:graphic>
          </wp:inline>
        </w:drawing>
      </w:r>
    </w:p>
    <w:p w14:paraId="192DF07F" w14:textId="0532616F" w:rsidR="007414D1" w:rsidRPr="007414D1" w:rsidRDefault="007414D1" w:rsidP="008C2999">
      <w:pPr>
        <w:ind w:left="720"/>
      </w:pPr>
      <w:r w:rsidRPr="007414D1">
        <w:br/>
        <w:t>Based on what you see:</w:t>
      </w:r>
      <w:r w:rsidRPr="007414D1">
        <w:br/>
      </w:r>
      <w:r w:rsidRPr="007414D1">
        <w:br/>
        <w:t>&gt; What is the</w:t>
      </w:r>
      <w:r w:rsidR="00DC5ED9">
        <w:t xml:space="preserve"> </w:t>
      </w:r>
      <w:r w:rsidR="008C2999">
        <w:t xml:space="preserve">date and </w:t>
      </w:r>
      <w:r w:rsidRPr="007414D1">
        <w:t>time of the earliest record?</w:t>
      </w:r>
      <w:r w:rsidR="00DC5ED9">
        <w:t xml:space="preserve"> </w:t>
      </w:r>
      <w:r w:rsidR="008C2999">
        <w:rPr>
          <w:color w:val="FF0000"/>
        </w:rPr>
        <w:t>2023-06-27 00:13:00</w:t>
      </w:r>
      <w:r w:rsidRPr="007414D1">
        <w:br/>
        <w:t>&gt; Were you able to see the earliest record when you used the cat command on this file?</w:t>
      </w:r>
      <w:r w:rsidR="008C2999">
        <w:t xml:space="preserve"> </w:t>
      </w:r>
      <w:r w:rsidR="008C2999" w:rsidRPr="008C2999">
        <w:rPr>
          <w:color w:val="FF0000"/>
        </w:rPr>
        <w:t>Yes</w:t>
      </w:r>
    </w:p>
    <w:p w14:paraId="126FECAA" w14:textId="77777777" w:rsidR="007414D1" w:rsidRPr="007414D1" w:rsidRDefault="007414D1" w:rsidP="007414D1">
      <w:pPr>
        <w:rPr>
          <w:b/>
          <w:bCs/>
          <w:sz w:val="28"/>
          <w:szCs w:val="28"/>
        </w:rPr>
      </w:pPr>
      <w:r w:rsidRPr="007414D1">
        <w:rPr>
          <w:b/>
          <w:bCs/>
          <w:sz w:val="28"/>
          <w:szCs w:val="28"/>
        </w:rPr>
        <w:t>Part 2: Profiling a Single Log File</w:t>
      </w:r>
    </w:p>
    <w:p w14:paraId="639F43EF" w14:textId="75379163" w:rsidR="007414D1" w:rsidRPr="007414D1" w:rsidRDefault="007414D1" w:rsidP="007414D1">
      <w:pPr>
        <w:numPr>
          <w:ilvl w:val="0"/>
          <w:numId w:val="8"/>
        </w:numPr>
      </w:pPr>
      <w:r w:rsidRPr="007414D1">
        <w:rPr>
          <w:b/>
          <w:bCs/>
        </w:rPr>
        <w:t>Identify your analysis objective.</w:t>
      </w:r>
      <w:r w:rsidRPr="007414D1">
        <w:br/>
      </w:r>
      <w:r w:rsidRPr="007414D1">
        <w:br/>
      </w:r>
      <w:r w:rsidRPr="007414D1">
        <w:rPr>
          <w:b/>
          <w:bCs/>
        </w:rPr>
        <w:t>Objective A: </w:t>
      </w:r>
      <w:r w:rsidRPr="007414D1">
        <w:t>Identify any "test" user accounts that have successfully authenticated via VPN as can be observed in the appropriate log file(s).</w:t>
      </w:r>
      <w:r w:rsidRPr="007414D1">
        <w:br/>
      </w:r>
      <w:r w:rsidRPr="007414D1">
        <w:br/>
      </w:r>
      <w:r w:rsidRPr="007414D1">
        <w:rPr>
          <w:b/>
          <w:bCs/>
        </w:rPr>
        <w:t>Objective B: </w:t>
      </w:r>
      <w:r w:rsidRPr="007414D1">
        <w:t>Identify the source IP address from which each "test" account was used to make the VPN connections identified in Objective A.</w:t>
      </w:r>
      <w:r w:rsidRPr="007414D1">
        <w:br/>
      </w:r>
      <w:r w:rsidRPr="007414D1">
        <w:br/>
      </w:r>
      <w:r w:rsidRPr="007414D1">
        <w:rPr>
          <w:b/>
          <w:bCs/>
        </w:rPr>
        <w:t>Objective C: </w:t>
      </w:r>
      <w:r w:rsidRPr="007414D1">
        <w:t>Identify any other user accounts used for VPN authentications with the same source IP address as the "test" account(s).</w:t>
      </w:r>
      <w:r w:rsidRPr="007414D1">
        <w:br/>
      </w:r>
    </w:p>
    <w:p w14:paraId="6FFE0269" w14:textId="1CD3B8F2" w:rsidR="007414D1" w:rsidRPr="007414D1" w:rsidRDefault="007414D1" w:rsidP="007414D1">
      <w:pPr>
        <w:numPr>
          <w:ilvl w:val="0"/>
          <w:numId w:val="8"/>
        </w:numPr>
      </w:pPr>
      <w:r w:rsidRPr="007414D1">
        <w:rPr>
          <w:b/>
          <w:bCs/>
        </w:rPr>
        <w:t>Get the right log.</w:t>
      </w:r>
      <w:r w:rsidRPr="007414D1">
        <w:br/>
      </w:r>
      <w:r w:rsidRPr="007414D1">
        <w:br/>
        <w:t>You can find the log for this exercise at </w:t>
      </w:r>
      <w:r w:rsidRPr="007414D1">
        <w:rPr>
          <w:b/>
          <w:bCs/>
        </w:rPr>
        <w:t>/home/</w:t>
      </w:r>
      <w:proofErr w:type="spellStart"/>
      <w:r w:rsidRPr="007414D1">
        <w:rPr>
          <w:b/>
          <w:bCs/>
        </w:rPr>
        <w:t>cybrary</w:t>
      </w:r>
      <w:proofErr w:type="spellEnd"/>
      <w:r w:rsidRPr="007414D1">
        <w:rPr>
          <w:b/>
          <w:bCs/>
        </w:rPr>
        <w:t>/Documents/Practice</w:t>
      </w:r>
      <w:r w:rsidRPr="007414D1">
        <w:t>. There are two files in this location named </w:t>
      </w:r>
      <w:r w:rsidRPr="007414D1">
        <w:rPr>
          <w:b/>
          <w:bCs/>
        </w:rPr>
        <w:t>practice.log.1 </w:t>
      </w:r>
      <w:r w:rsidRPr="007414D1">
        <w:t>and </w:t>
      </w:r>
      <w:r w:rsidRPr="007414D1">
        <w:rPr>
          <w:b/>
          <w:bCs/>
        </w:rPr>
        <w:t>practice.log.2</w:t>
      </w:r>
      <w:r w:rsidRPr="007414D1">
        <w:br/>
      </w:r>
      <w:r w:rsidRPr="007414D1">
        <w:br/>
        <w:t>Here are some example commands to show the first 10 lines of each log</w:t>
      </w:r>
      <w:r w:rsidR="008C2999">
        <w:t xml:space="preserve">. </w:t>
      </w:r>
      <w:r w:rsidRPr="007414D1">
        <w:lastRenderedPageBreak/>
        <w:t>(The </w:t>
      </w:r>
      <w:r w:rsidRPr="007414D1">
        <w:rPr>
          <w:b/>
          <w:bCs/>
        </w:rPr>
        <w:t>head </w:t>
      </w:r>
      <w:r w:rsidRPr="007414D1">
        <w:t>command shows the first 10 lines by default).</w:t>
      </w:r>
      <w:r w:rsidRPr="007414D1">
        <w:br/>
        <w:t>$ head practice.log.1</w:t>
      </w:r>
      <w:r w:rsidRPr="007414D1">
        <w:br/>
      </w:r>
    </w:p>
    <w:p w14:paraId="7EAF6722" w14:textId="4849778D" w:rsidR="007414D1" w:rsidRPr="007414D1" w:rsidRDefault="007414D1" w:rsidP="007414D1">
      <w:r w:rsidRPr="007414D1">
        <w:fldChar w:fldCharType="begin"/>
      </w:r>
      <w:r w:rsidRPr="007414D1">
        <w:instrText xml:space="preserve"> INCLUDEPICTURE "https://images.contentful.com/kvf8rpi09wgk/1iQATnSamVEcGyf7FORsB9/86841c915393d24d190b6416d62f82fc/LA_005.png" \* MERGEFORMATINET </w:instrText>
      </w:r>
      <w:r w:rsidRPr="007414D1">
        <w:fldChar w:fldCharType="separate"/>
      </w:r>
      <w:r w:rsidRPr="007414D1">
        <w:drawing>
          <wp:inline distT="0" distB="0" distL="0" distR="0" wp14:anchorId="05E4B743" wp14:editId="505A42C2">
            <wp:extent cx="5943600" cy="1701800"/>
            <wp:effectExtent l="0" t="0" r="0" b="0"/>
            <wp:docPr id="1093835277" name="Picture 8"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bedded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701800"/>
                    </a:xfrm>
                    <a:prstGeom prst="rect">
                      <a:avLst/>
                    </a:prstGeom>
                    <a:noFill/>
                    <a:ln>
                      <a:noFill/>
                    </a:ln>
                  </pic:spPr>
                </pic:pic>
              </a:graphicData>
            </a:graphic>
          </wp:inline>
        </w:drawing>
      </w:r>
      <w:r w:rsidRPr="007414D1">
        <w:fldChar w:fldCharType="end"/>
      </w:r>
    </w:p>
    <w:p w14:paraId="2A148042" w14:textId="77777777" w:rsidR="007414D1" w:rsidRPr="007414D1" w:rsidRDefault="007414D1" w:rsidP="008C2999">
      <w:pPr>
        <w:ind w:firstLine="720"/>
      </w:pPr>
      <w:r w:rsidRPr="007414D1">
        <w:t>$ head practice.log.2</w:t>
      </w:r>
    </w:p>
    <w:p w14:paraId="6F893605" w14:textId="21D3C05B" w:rsidR="007414D1" w:rsidRPr="007414D1" w:rsidRDefault="007414D1" w:rsidP="007414D1">
      <w:r w:rsidRPr="007414D1">
        <w:fldChar w:fldCharType="begin"/>
      </w:r>
      <w:r w:rsidRPr="007414D1">
        <w:instrText xml:space="preserve"> INCLUDEPICTURE "https://images.contentful.com/kvf8rpi09wgk/3Ax3psy9Kkz6yIH0dkskv9/089fda3c81cb17743b1c17b6d2c9870e/LA_006.png" \* MERGEFORMATINET </w:instrText>
      </w:r>
      <w:r w:rsidRPr="007414D1">
        <w:fldChar w:fldCharType="separate"/>
      </w:r>
      <w:r w:rsidRPr="007414D1">
        <w:drawing>
          <wp:inline distT="0" distB="0" distL="0" distR="0" wp14:anchorId="32573033" wp14:editId="1B9E4542">
            <wp:extent cx="5943600" cy="2500630"/>
            <wp:effectExtent l="0" t="0" r="0" b="1270"/>
            <wp:docPr id="886576020" name="Picture 7"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bedd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r w:rsidRPr="007414D1">
        <w:fldChar w:fldCharType="end"/>
      </w:r>
    </w:p>
    <w:p w14:paraId="7DEA5A0B" w14:textId="179380FF" w:rsidR="007414D1" w:rsidRPr="007414D1" w:rsidRDefault="007414D1" w:rsidP="007414D1">
      <w:r w:rsidRPr="007414D1">
        <w:t>Based on what you see, which file most likely contains VPN logs?</w:t>
      </w:r>
      <w:r w:rsidR="00F80A4D">
        <w:t xml:space="preserve"> </w:t>
      </w:r>
      <w:r w:rsidR="00F80A4D" w:rsidRPr="00F80A4D">
        <w:rPr>
          <w:color w:val="FF0000"/>
        </w:rPr>
        <w:t>practice.log.2</w:t>
      </w:r>
      <w:r w:rsidRPr="007414D1">
        <w:br/>
      </w:r>
    </w:p>
    <w:p w14:paraId="228D5E7F" w14:textId="76E5E650" w:rsidR="007414D1" w:rsidRPr="007414D1" w:rsidRDefault="007414D1" w:rsidP="007414D1">
      <w:pPr>
        <w:numPr>
          <w:ilvl w:val="0"/>
          <w:numId w:val="8"/>
        </w:numPr>
      </w:pPr>
      <w:r w:rsidRPr="007414D1">
        <w:rPr>
          <w:b/>
          <w:bCs/>
        </w:rPr>
        <w:t>Verify the log's time coverage.</w:t>
      </w:r>
      <w:r w:rsidRPr="007414D1">
        <w:br/>
      </w:r>
      <w:r w:rsidRPr="007414D1">
        <w:br/>
        <w:t>$ head -n 2 practice.log.2</w:t>
      </w:r>
    </w:p>
    <w:p w14:paraId="246EE36A" w14:textId="12F82156" w:rsidR="007414D1" w:rsidRPr="007414D1" w:rsidRDefault="007414D1" w:rsidP="007414D1">
      <w:r w:rsidRPr="007414D1">
        <w:fldChar w:fldCharType="begin"/>
      </w:r>
      <w:r w:rsidRPr="007414D1">
        <w:instrText xml:space="preserve"> INCLUDEPICTURE "https://images.contentful.com/kvf8rpi09wgk/4d7wRjdtUQ2fGA8lmANtJc/3b3b71f1ce9ab3e50ecbba153e601eb0/LA_007.png" \* MERGEFORMATINET </w:instrText>
      </w:r>
      <w:r w:rsidRPr="007414D1">
        <w:fldChar w:fldCharType="separate"/>
      </w:r>
      <w:r w:rsidRPr="007414D1">
        <w:drawing>
          <wp:inline distT="0" distB="0" distL="0" distR="0" wp14:anchorId="55E0EA78" wp14:editId="0F0020D4">
            <wp:extent cx="5943600" cy="819150"/>
            <wp:effectExtent l="0" t="0" r="0" b="6350"/>
            <wp:docPr id="1995746806" name="Picture 6"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bedd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19150"/>
                    </a:xfrm>
                    <a:prstGeom prst="rect">
                      <a:avLst/>
                    </a:prstGeom>
                    <a:noFill/>
                    <a:ln>
                      <a:noFill/>
                    </a:ln>
                  </pic:spPr>
                </pic:pic>
              </a:graphicData>
            </a:graphic>
          </wp:inline>
        </w:drawing>
      </w:r>
      <w:r w:rsidRPr="007414D1">
        <w:fldChar w:fldCharType="end"/>
      </w:r>
    </w:p>
    <w:p w14:paraId="4D17129A" w14:textId="46DB11BC" w:rsidR="007414D1" w:rsidRPr="007414D1" w:rsidRDefault="007414D1" w:rsidP="00F80A4D">
      <w:pPr>
        <w:ind w:left="720"/>
      </w:pPr>
      <w:r w:rsidRPr="007414D1">
        <w:br/>
        <w:t>$ tail practice.log.2</w:t>
      </w:r>
    </w:p>
    <w:p w14:paraId="09318786" w14:textId="0ED8CEAD" w:rsidR="007414D1" w:rsidRPr="007414D1" w:rsidRDefault="007414D1" w:rsidP="007414D1">
      <w:r w:rsidRPr="007414D1">
        <w:lastRenderedPageBreak/>
        <w:fldChar w:fldCharType="begin"/>
      </w:r>
      <w:r w:rsidRPr="007414D1">
        <w:instrText xml:space="preserve"> INCLUDEPICTURE "https://images.contentful.com/kvf8rpi09wgk/2140GRrsGp9kDHfMK1YVnP/e3f36684471872f91085a846a530c309/LA_008.png" \* MERGEFORMATINET </w:instrText>
      </w:r>
      <w:r w:rsidRPr="007414D1">
        <w:fldChar w:fldCharType="separate"/>
      </w:r>
      <w:r w:rsidRPr="007414D1">
        <w:drawing>
          <wp:inline distT="0" distB="0" distL="0" distR="0" wp14:anchorId="308FE48C" wp14:editId="29892EE5">
            <wp:extent cx="5943600" cy="2621915"/>
            <wp:effectExtent l="0" t="0" r="0" b="0"/>
            <wp:docPr id="1685460459" name="Picture 5"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bedded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21915"/>
                    </a:xfrm>
                    <a:prstGeom prst="rect">
                      <a:avLst/>
                    </a:prstGeom>
                    <a:noFill/>
                    <a:ln>
                      <a:noFill/>
                    </a:ln>
                  </pic:spPr>
                </pic:pic>
              </a:graphicData>
            </a:graphic>
          </wp:inline>
        </w:drawing>
      </w:r>
      <w:r w:rsidRPr="007414D1">
        <w:fldChar w:fldCharType="end"/>
      </w:r>
    </w:p>
    <w:p w14:paraId="4C28D088" w14:textId="7900C20D" w:rsidR="007414D1" w:rsidRPr="007414D1" w:rsidRDefault="007414D1" w:rsidP="00F80A4D">
      <w:pPr>
        <w:ind w:left="720"/>
      </w:pPr>
      <w:r w:rsidRPr="007414D1">
        <w:t>Based upon the results of those commands, you should be able to answer the following questions:</w:t>
      </w:r>
      <w:r w:rsidRPr="007414D1">
        <w:br/>
      </w:r>
      <w:r w:rsidRPr="007414D1">
        <w:br/>
        <w:t>&gt; Is a time zone expressed in the header row? If so, what is it?</w:t>
      </w:r>
      <w:r w:rsidR="00F80A4D">
        <w:t xml:space="preserve"> </w:t>
      </w:r>
      <w:r w:rsidR="00F80A4D" w:rsidRPr="00F80A4D">
        <w:rPr>
          <w:color w:val="FF0000"/>
        </w:rPr>
        <w:t>No</w:t>
      </w:r>
      <w:r w:rsidRPr="007414D1">
        <w:br/>
        <w:t>&gt; What is the earliest date/time in the log?</w:t>
      </w:r>
      <w:r w:rsidR="00F80A4D">
        <w:t xml:space="preserve"> </w:t>
      </w:r>
      <w:r w:rsidR="00F80A4D" w:rsidRPr="00F80A4D">
        <w:rPr>
          <w:color w:val="FF0000"/>
        </w:rPr>
        <w:t>2023-08-04 12:01:34</w:t>
      </w:r>
      <w:r w:rsidRPr="007414D1">
        <w:br/>
        <w:t>&gt; What is the latest date/time in the log?</w:t>
      </w:r>
      <w:r w:rsidR="00F80A4D">
        <w:t xml:space="preserve"> </w:t>
      </w:r>
      <w:r w:rsidR="00F80A4D" w:rsidRPr="00F80A4D">
        <w:rPr>
          <w:color w:val="FF0000"/>
        </w:rPr>
        <w:t>2023-08-04 12:17:45</w:t>
      </w:r>
    </w:p>
    <w:p w14:paraId="54D4DBBB" w14:textId="5E8AA75C" w:rsidR="007414D1" w:rsidRPr="007414D1" w:rsidRDefault="007414D1" w:rsidP="007414D1">
      <w:pPr>
        <w:numPr>
          <w:ilvl w:val="0"/>
          <w:numId w:val="8"/>
        </w:numPr>
      </w:pPr>
      <w:r w:rsidRPr="007414D1">
        <w:rPr>
          <w:b/>
          <w:bCs/>
        </w:rPr>
        <w:t>Identify the log's size.</w:t>
      </w:r>
      <w:r w:rsidRPr="007414D1">
        <w:br/>
      </w:r>
      <w:r w:rsidRPr="007414D1">
        <w:br/>
        <w:t>Check the file size using the </w:t>
      </w:r>
      <w:r w:rsidRPr="007414D1">
        <w:rPr>
          <w:b/>
          <w:bCs/>
        </w:rPr>
        <w:t>ls </w:t>
      </w:r>
      <w:r w:rsidRPr="007414D1">
        <w:t>command with the </w:t>
      </w:r>
      <w:r w:rsidRPr="007414D1">
        <w:rPr>
          <w:b/>
          <w:bCs/>
        </w:rPr>
        <w:t>-</w:t>
      </w:r>
      <w:proofErr w:type="spellStart"/>
      <w:r w:rsidRPr="007414D1">
        <w:rPr>
          <w:b/>
          <w:bCs/>
        </w:rPr>
        <w:t>lah</w:t>
      </w:r>
      <w:proofErr w:type="spellEnd"/>
      <w:r w:rsidRPr="007414D1">
        <w:rPr>
          <w:b/>
          <w:bCs/>
        </w:rPr>
        <w:t> </w:t>
      </w:r>
      <w:r w:rsidRPr="007414D1">
        <w:t xml:space="preserve">options. </w:t>
      </w:r>
      <w:r w:rsidRPr="007414D1">
        <w:br/>
      </w:r>
      <w:r w:rsidRPr="007414D1">
        <w:br/>
        <w:t>$ ls -</w:t>
      </w:r>
      <w:proofErr w:type="spellStart"/>
      <w:r w:rsidRPr="007414D1">
        <w:t>lah</w:t>
      </w:r>
      <w:proofErr w:type="spellEnd"/>
      <w:r w:rsidRPr="007414D1">
        <w:t xml:space="preserve"> practice.log.2</w:t>
      </w:r>
    </w:p>
    <w:p w14:paraId="04FE651C" w14:textId="6286580E" w:rsidR="007414D1" w:rsidRPr="007414D1" w:rsidRDefault="007414D1" w:rsidP="007414D1">
      <w:r w:rsidRPr="007414D1">
        <w:fldChar w:fldCharType="begin"/>
      </w:r>
      <w:r w:rsidRPr="007414D1">
        <w:instrText xml:space="preserve"> INCLUDEPICTURE "https://images.contentful.com/kvf8rpi09wgk/6sMIqGYCjrfNQJMRsaJR4O/c9b6f575f405096ed2c2dc767bc230c4/LA_009.png" \* MERGEFORMATINET </w:instrText>
      </w:r>
      <w:r w:rsidRPr="007414D1">
        <w:fldChar w:fldCharType="separate"/>
      </w:r>
      <w:r w:rsidRPr="007414D1">
        <w:drawing>
          <wp:inline distT="0" distB="0" distL="0" distR="0" wp14:anchorId="1B3F985E" wp14:editId="2E3280DD">
            <wp:extent cx="5943600" cy="647700"/>
            <wp:effectExtent l="0" t="0" r="0" b="0"/>
            <wp:docPr id="822900032" name="Picture 4"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bedd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inline>
        </w:drawing>
      </w:r>
      <w:r w:rsidRPr="007414D1">
        <w:fldChar w:fldCharType="end"/>
      </w:r>
    </w:p>
    <w:p w14:paraId="2E79A449" w14:textId="08434E0B" w:rsidR="007414D1" w:rsidRPr="007414D1" w:rsidRDefault="007414D1" w:rsidP="00F80A4D">
      <w:pPr>
        <w:ind w:left="720"/>
      </w:pPr>
      <w:r w:rsidRPr="007414D1">
        <w:t>Check the number of lines in the log using the </w:t>
      </w:r>
      <w:proofErr w:type="spellStart"/>
      <w:r w:rsidRPr="007414D1">
        <w:rPr>
          <w:b/>
          <w:bCs/>
        </w:rPr>
        <w:t>wc</w:t>
      </w:r>
      <w:proofErr w:type="spellEnd"/>
      <w:r w:rsidRPr="007414D1">
        <w:rPr>
          <w:b/>
          <w:bCs/>
        </w:rPr>
        <w:t> </w:t>
      </w:r>
      <w:r w:rsidRPr="007414D1">
        <w:t>command with the </w:t>
      </w:r>
      <w:r w:rsidRPr="007414D1">
        <w:rPr>
          <w:b/>
          <w:bCs/>
        </w:rPr>
        <w:t>-l </w:t>
      </w:r>
      <w:r w:rsidRPr="007414D1">
        <w:t xml:space="preserve">option. </w:t>
      </w:r>
      <w:r w:rsidRPr="007414D1">
        <w:br/>
      </w:r>
      <w:r w:rsidRPr="007414D1">
        <w:br/>
        <w:t xml:space="preserve">$ </w:t>
      </w:r>
      <w:proofErr w:type="spellStart"/>
      <w:r w:rsidRPr="007414D1">
        <w:t>wc</w:t>
      </w:r>
      <w:proofErr w:type="spellEnd"/>
      <w:r w:rsidRPr="007414D1">
        <w:t xml:space="preserve"> -l practice.log.2</w:t>
      </w:r>
    </w:p>
    <w:p w14:paraId="0BA05871" w14:textId="5EE8CDAF" w:rsidR="007414D1" w:rsidRPr="007414D1" w:rsidRDefault="007414D1" w:rsidP="007414D1">
      <w:r w:rsidRPr="007414D1">
        <w:fldChar w:fldCharType="begin"/>
      </w:r>
      <w:r w:rsidRPr="007414D1">
        <w:instrText xml:space="preserve"> INCLUDEPICTURE "https://images.contentful.com/kvf8rpi09wgk/2yrzfnwnu37T1MRc4f6utr/08b151788a855920c14a1ea1212e132a/LA_010.png" \* MERGEFORMATINET </w:instrText>
      </w:r>
      <w:r w:rsidRPr="007414D1">
        <w:fldChar w:fldCharType="separate"/>
      </w:r>
      <w:r w:rsidRPr="007414D1">
        <w:drawing>
          <wp:inline distT="0" distB="0" distL="0" distR="0" wp14:anchorId="71C508E4" wp14:editId="35281CE2">
            <wp:extent cx="5943600" cy="643890"/>
            <wp:effectExtent l="0" t="0" r="0" b="3810"/>
            <wp:docPr id="878634542" name="Picture 3"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bedd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43890"/>
                    </a:xfrm>
                    <a:prstGeom prst="rect">
                      <a:avLst/>
                    </a:prstGeom>
                    <a:noFill/>
                    <a:ln>
                      <a:noFill/>
                    </a:ln>
                  </pic:spPr>
                </pic:pic>
              </a:graphicData>
            </a:graphic>
          </wp:inline>
        </w:drawing>
      </w:r>
      <w:r w:rsidRPr="007414D1">
        <w:fldChar w:fldCharType="end"/>
      </w:r>
    </w:p>
    <w:p w14:paraId="310C36CE" w14:textId="77777777" w:rsidR="00BB5168" w:rsidRDefault="007414D1" w:rsidP="007414D1">
      <w:pPr>
        <w:numPr>
          <w:ilvl w:val="0"/>
          <w:numId w:val="8"/>
        </w:numPr>
      </w:pPr>
      <w:r w:rsidRPr="007414D1">
        <w:rPr>
          <w:b/>
          <w:bCs/>
        </w:rPr>
        <w:t>Preview log contents.</w:t>
      </w:r>
      <w:r w:rsidRPr="007414D1">
        <w:br/>
      </w:r>
      <w:r w:rsidRPr="007414D1">
        <w:br/>
        <w:t>$ head practice.log.2</w:t>
      </w:r>
    </w:p>
    <w:p w14:paraId="06DA627B" w14:textId="57FB3FDF" w:rsidR="00BB5168" w:rsidRDefault="00BB5168" w:rsidP="00BB5168">
      <w:r w:rsidRPr="00BB5168">
        <w:lastRenderedPageBreak/>
        <w:drawing>
          <wp:inline distT="0" distB="0" distL="0" distR="0" wp14:anchorId="5CCE375C" wp14:editId="6E2EAD18">
            <wp:extent cx="3124200" cy="1257300"/>
            <wp:effectExtent l="0" t="0" r="0" b="0"/>
            <wp:docPr id="1333279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79885" name="Picture 1" descr="A screenshot of a computer&#10;&#10;Description automatically generated"/>
                    <pic:cNvPicPr/>
                  </pic:nvPicPr>
                  <pic:blipFill>
                    <a:blip r:embed="rId22"/>
                    <a:stretch>
                      <a:fillRect/>
                    </a:stretch>
                  </pic:blipFill>
                  <pic:spPr>
                    <a:xfrm>
                      <a:off x="0" y="0"/>
                      <a:ext cx="3124200" cy="1257300"/>
                    </a:xfrm>
                    <a:prstGeom prst="rect">
                      <a:avLst/>
                    </a:prstGeom>
                  </pic:spPr>
                </pic:pic>
              </a:graphicData>
            </a:graphic>
          </wp:inline>
        </w:drawing>
      </w:r>
    </w:p>
    <w:p w14:paraId="0751E1C0" w14:textId="1FC3CAA7" w:rsidR="007414D1" w:rsidRPr="007414D1" w:rsidRDefault="007414D1" w:rsidP="00BB5168">
      <w:pPr>
        <w:ind w:left="720"/>
      </w:pPr>
      <w:r w:rsidRPr="007414D1">
        <w:br/>
      </w:r>
      <w:r w:rsidR="00BB5168">
        <w:t>U</w:t>
      </w:r>
      <w:r w:rsidRPr="007414D1">
        <w:t>se the </w:t>
      </w:r>
      <w:r w:rsidRPr="007414D1">
        <w:rPr>
          <w:b/>
          <w:bCs/>
        </w:rPr>
        <w:t>more </w:t>
      </w:r>
      <w:r w:rsidRPr="007414D1">
        <w:t xml:space="preserve">command in Linux to scroll through the log a bit (by pressing the space bar after the command) if the log file is longer and you'd like to look through more than the first few lines. </w:t>
      </w:r>
      <w:r w:rsidR="00BB5168">
        <w:t xml:space="preserve">Alternatively, the </w:t>
      </w:r>
      <w:r w:rsidR="00BB5168" w:rsidRPr="00BB5168">
        <w:rPr>
          <w:b/>
          <w:bCs/>
        </w:rPr>
        <w:t>less</w:t>
      </w:r>
      <w:r w:rsidR="00BB5168">
        <w:t xml:space="preserve"> command can also be used.</w:t>
      </w:r>
      <w:r w:rsidRPr="007414D1">
        <w:br/>
      </w:r>
      <w:r w:rsidRPr="007414D1">
        <w:br/>
        <w:t xml:space="preserve">$ more practice.log.2 </w:t>
      </w:r>
      <w:r w:rsidRPr="007414D1">
        <w:br/>
      </w:r>
    </w:p>
    <w:p w14:paraId="6B4E3360" w14:textId="221B9C3D" w:rsidR="007414D1" w:rsidRPr="007414D1" w:rsidRDefault="007414D1" w:rsidP="007414D1">
      <w:r w:rsidRPr="007414D1">
        <w:fldChar w:fldCharType="begin"/>
      </w:r>
      <w:r w:rsidRPr="007414D1">
        <w:instrText xml:space="preserve"> INCLUDEPICTURE "https://images.contentful.com/kvf8rpi09wgk/3B3ZMqcWuJgX4L6581RTHl/133c18f74f5399fdf4e1bc015859ad32/LA_011.png" \* MERGEFORMATINET </w:instrText>
      </w:r>
      <w:r w:rsidRPr="007414D1">
        <w:fldChar w:fldCharType="separate"/>
      </w:r>
      <w:r w:rsidRPr="007414D1">
        <w:drawing>
          <wp:inline distT="0" distB="0" distL="0" distR="0" wp14:anchorId="2EF2FC41" wp14:editId="604DC215">
            <wp:extent cx="5943600" cy="3531870"/>
            <wp:effectExtent l="0" t="0" r="0" b="0"/>
            <wp:docPr id="948519705" name="Picture 2"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bedded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31870"/>
                    </a:xfrm>
                    <a:prstGeom prst="rect">
                      <a:avLst/>
                    </a:prstGeom>
                    <a:noFill/>
                    <a:ln>
                      <a:noFill/>
                    </a:ln>
                  </pic:spPr>
                </pic:pic>
              </a:graphicData>
            </a:graphic>
          </wp:inline>
        </w:drawing>
      </w:r>
      <w:r w:rsidRPr="007414D1">
        <w:fldChar w:fldCharType="end"/>
      </w:r>
    </w:p>
    <w:p w14:paraId="0D183A92" w14:textId="35423BB1" w:rsidR="007414D1" w:rsidRPr="007414D1" w:rsidRDefault="007414D1" w:rsidP="007414D1">
      <w:pPr>
        <w:numPr>
          <w:ilvl w:val="0"/>
          <w:numId w:val="8"/>
        </w:numPr>
      </w:pPr>
      <w:r w:rsidRPr="007414D1">
        <w:rPr>
          <w:b/>
          <w:bCs/>
        </w:rPr>
        <w:t>Select an analysis technique likely to resolve your objective.</w:t>
      </w:r>
      <w:r w:rsidRPr="007414D1">
        <w:rPr>
          <w:b/>
          <w:bCs/>
        </w:rPr>
        <w:br/>
      </w:r>
      <w:r w:rsidRPr="007414D1">
        <w:rPr>
          <w:b/>
          <w:bCs/>
        </w:rPr>
        <w:br/>
      </w:r>
      <w:r w:rsidRPr="007414D1">
        <w:t>At this point we should have the correct file, know the time zone assigned to recorded data, and have a sense of the file size and number of lines. Given the small log size in this example, you could elect to simply read the log manually, but since we're learning new skills here, we will practice with search.</w:t>
      </w:r>
    </w:p>
    <w:p w14:paraId="0B5FF208" w14:textId="46843438" w:rsidR="007414D1" w:rsidRPr="007414D1" w:rsidRDefault="007414D1" w:rsidP="007414D1">
      <w:pPr>
        <w:rPr>
          <w:b/>
          <w:bCs/>
        </w:rPr>
      </w:pPr>
      <w:r w:rsidRPr="007414D1">
        <w:rPr>
          <w:b/>
          <w:bCs/>
        </w:rPr>
        <w:t>Part 3: Searching a Log File</w:t>
      </w:r>
    </w:p>
    <w:p w14:paraId="7AD4D254" w14:textId="5AB9F94E" w:rsidR="007414D1" w:rsidRPr="007414D1" w:rsidRDefault="007414D1" w:rsidP="007414D1">
      <w:pPr>
        <w:numPr>
          <w:ilvl w:val="0"/>
          <w:numId w:val="9"/>
        </w:numPr>
      </w:pPr>
      <w:r w:rsidRPr="007414D1">
        <w:rPr>
          <w:b/>
          <w:bCs/>
        </w:rPr>
        <w:t>Select search terms.</w:t>
      </w:r>
      <w:r w:rsidRPr="007414D1">
        <w:br/>
      </w:r>
      <w:r w:rsidRPr="007414D1">
        <w:br/>
        <w:t xml:space="preserve">Given that our objective is to identify specific, successful authentications, we now need </w:t>
      </w:r>
      <w:r w:rsidRPr="007414D1">
        <w:lastRenderedPageBreak/>
        <w:t xml:space="preserve">to get a little more specific and select our search term. Objective A asks us to begin specifically with "test" accounts, however it does not tell us what those accounts are </w:t>
      </w:r>
      <w:proofErr w:type="gramStart"/>
      <w:r w:rsidRPr="007414D1">
        <w:t>actually named</w:t>
      </w:r>
      <w:proofErr w:type="gramEnd"/>
      <w:r w:rsidRPr="007414D1">
        <w:t>. A possible first search term could be the term </w:t>
      </w:r>
      <w:r w:rsidRPr="007414D1">
        <w:rPr>
          <w:b/>
          <w:bCs/>
        </w:rPr>
        <w:t>test </w:t>
      </w:r>
      <w:r w:rsidRPr="007414D1">
        <w:t>(non-case sensitive).</w:t>
      </w:r>
      <w:r w:rsidRPr="007414D1">
        <w:br/>
      </w:r>
    </w:p>
    <w:p w14:paraId="5195CDE9" w14:textId="6678BCD9" w:rsidR="007414D1" w:rsidRPr="007414D1" w:rsidRDefault="007414D1" w:rsidP="007414D1">
      <w:pPr>
        <w:numPr>
          <w:ilvl w:val="0"/>
          <w:numId w:val="9"/>
        </w:numPr>
      </w:pPr>
      <w:r w:rsidRPr="007414D1">
        <w:rPr>
          <w:b/>
          <w:bCs/>
        </w:rPr>
        <w:t>Execute search.</w:t>
      </w:r>
      <w:r w:rsidRPr="007414D1">
        <w:br/>
      </w:r>
      <w:r w:rsidRPr="007414D1">
        <w:br/>
        <w:t>From the command line, search for the term "test" (non-case sensitive) in the practice.log.2 file using the command </w:t>
      </w:r>
      <w:proofErr w:type="spellStart"/>
      <w:r w:rsidRPr="007414D1">
        <w:rPr>
          <w:b/>
          <w:bCs/>
        </w:rPr>
        <w:t>egrep</w:t>
      </w:r>
      <w:proofErr w:type="spellEnd"/>
      <w:r w:rsidRPr="007414D1">
        <w:rPr>
          <w:b/>
          <w:bCs/>
        </w:rPr>
        <w:t xml:space="preserve"> -</w:t>
      </w:r>
      <w:proofErr w:type="spellStart"/>
      <w:r w:rsidRPr="007414D1">
        <w:rPr>
          <w:b/>
          <w:bCs/>
        </w:rPr>
        <w:t>i</w:t>
      </w:r>
      <w:proofErr w:type="spellEnd"/>
      <w:r w:rsidRPr="007414D1">
        <w:rPr>
          <w:b/>
          <w:bCs/>
        </w:rPr>
        <w:t xml:space="preserve"> "test" practice.log.2</w:t>
      </w:r>
      <w:r w:rsidRPr="007414D1">
        <w:t xml:space="preserve">. </w:t>
      </w:r>
      <w:r w:rsidRPr="007414D1">
        <w:br/>
      </w:r>
      <w:r w:rsidRPr="007414D1">
        <w:br/>
        <w:t xml:space="preserve">$ </w:t>
      </w:r>
      <w:proofErr w:type="spellStart"/>
      <w:r w:rsidRPr="007414D1">
        <w:t>egrep</w:t>
      </w:r>
      <w:proofErr w:type="spellEnd"/>
      <w:r w:rsidRPr="007414D1">
        <w:t xml:space="preserve"> -</w:t>
      </w:r>
      <w:proofErr w:type="spellStart"/>
      <w:r w:rsidRPr="007414D1">
        <w:t>i</w:t>
      </w:r>
      <w:proofErr w:type="spellEnd"/>
      <w:r w:rsidRPr="007414D1">
        <w:t xml:space="preserve"> "test" practice.log.2</w:t>
      </w:r>
    </w:p>
    <w:p w14:paraId="7B0944F9" w14:textId="212EC8DC" w:rsidR="007414D1" w:rsidRPr="007414D1" w:rsidRDefault="007414D1" w:rsidP="007414D1">
      <w:r w:rsidRPr="007414D1">
        <w:fldChar w:fldCharType="begin"/>
      </w:r>
      <w:r w:rsidRPr="007414D1">
        <w:instrText xml:space="preserve"> INCLUDEPICTURE "https://images.contentful.com/kvf8rpi09wgk/4BAmhuAS61feqpbIJJUsDL/fadee850f795b39e94bedc41945dda5a/Search_practice.log.2_for_test.png" \* MERGEFORMATINET </w:instrText>
      </w:r>
      <w:r w:rsidRPr="007414D1">
        <w:fldChar w:fldCharType="separate"/>
      </w:r>
      <w:r w:rsidRPr="007414D1">
        <w:drawing>
          <wp:inline distT="0" distB="0" distL="0" distR="0" wp14:anchorId="3AC412F8" wp14:editId="108D8B89">
            <wp:extent cx="5816600" cy="800100"/>
            <wp:effectExtent l="0" t="0" r="0" b="0"/>
            <wp:docPr id="696972910" name="Picture 1" descr="Embe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bedd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6600" cy="800100"/>
                    </a:xfrm>
                    <a:prstGeom prst="rect">
                      <a:avLst/>
                    </a:prstGeom>
                    <a:noFill/>
                    <a:ln>
                      <a:noFill/>
                    </a:ln>
                  </pic:spPr>
                </pic:pic>
              </a:graphicData>
            </a:graphic>
          </wp:inline>
        </w:drawing>
      </w:r>
      <w:r w:rsidRPr="007414D1">
        <w:fldChar w:fldCharType="end"/>
      </w:r>
    </w:p>
    <w:p w14:paraId="2DA802CA" w14:textId="4431EF2C" w:rsidR="007414D1" w:rsidRPr="007414D1" w:rsidRDefault="007414D1" w:rsidP="007F7167">
      <w:pPr>
        <w:ind w:left="720"/>
      </w:pPr>
      <w:r w:rsidRPr="007414D1">
        <w:t>From your results, you can answer the following questions.</w:t>
      </w:r>
      <w:r w:rsidRPr="007414D1">
        <w:br/>
      </w:r>
      <w:r w:rsidRPr="007414D1">
        <w:br/>
        <w:t>&gt; What is the name or names of the user accounts observed in the results?</w:t>
      </w:r>
      <w:r w:rsidR="007F7167">
        <w:t xml:space="preserve"> </w:t>
      </w:r>
      <w:proofErr w:type="spellStart"/>
      <w:r w:rsidR="007F7167" w:rsidRPr="007F7167">
        <w:rPr>
          <w:color w:val="FF0000"/>
        </w:rPr>
        <w:t>vpn_tester</w:t>
      </w:r>
      <w:proofErr w:type="spellEnd"/>
      <w:r w:rsidRPr="007414D1">
        <w:br/>
        <w:t>&gt; What is the source IP address or address(es) observed in the results?</w:t>
      </w:r>
      <w:r w:rsidR="007F7167">
        <w:t xml:space="preserve"> </w:t>
      </w:r>
      <w:r w:rsidR="007F7167" w:rsidRPr="007F7167">
        <w:rPr>
          <w:color w:val="FF0000"/>
        </w:rPr>
        <w:t>88.76.54.33</w:t>
      </w:r>
    </w:p>
    <w:p w14:paraId="0C8211A6" w14:textId="586E2AE9" w:rsidR="007F7167" w:rsidRDefault="007414D1" w:rsidP="007414D1">
      <w:pPr>
        <w:numPr>
          <w:ilvl w:val="0"/>
          <w:numId w:val="9"/>
        </w:numPr>
      </w:pPr>
      <w:r w:rsidRPr="007414D1">
        <w:rPr>
          <w:b/>
          <w:bCs/>
        </w:rPr>
        <w:t>Repeat as necessary to fulfill your objectives.</w:t>
      </w:r>
      <w:r w:rsidRPr="007414D1">
        <w:rPr>
          <w:b/>
          <w:bCs/>
        </w:rPr>
        <w:br/>
      </w:r>
      <w:r w:rsidRPr="007414D1">
        <w:br/>
        <w:t>Running another search: From the command line run the command </w:t>
      </w:r>
      <w:proofErr w:type="spellStart"/>
      <w:r w:rsidRPr="007414D1">
        <w:rPr>
          <w:b/>
          <w:bCs/>
        </w:rPr>
        <w:t>egrep</w:t>
      </w:r>
      <w:proofErr w:type="spellEnd"/>
      <w:r w:rsidRPr="007414D1">
        <w:rPr>
          <w:b/>
          <w:bCs/>
        </w:rPr>
        <w:t xml:space="preserve"> "88.76.54.33" practice.log.2 </w:t>
      </w:r>
      <w:r w:rsidRPr="007414D1">
        <w:t>to find records associated with the IP address that you discovered in your search in Step 2.</w:t>
      </w:r>
      <w:r w:rsidRPr="007414D1">
        <w:br/>
      </w:r>
      <w:r w:rsidRPr="007414D1">
        <w:br/>
        <w:t xml:space="preserve">$ </w:t>
      </w:r>
      <w:proofErr w:type="spellStart"/>
      <w:r w:rsidRPr="007414D1">
        <w:t>egrep</w:t>
      </w:r>
      <w:proofErr w:type="spellEnd"/>
      <w:r w:rsidRPr="007414D1">
        <w:t xml:space="preserve"> "88.76.54.33" practice.log.2</w:t>
      </w:r>
    </w:p>
    <w:p w14:paraId="4E99B27A" w14:textId="12E0E2EC" w:rsidR="007F7167" w:rsidRDefault="007F7167" w:rsidP="007F7167">
      <w:r w:rsidRPr="007F7167">
        <w:drawing>
          <wp:inline distT="0" distB="0" distL="0" distR="0" wp14:anchorId="477040E6" wp14:editId="757B3385">
            <wp:extent cx="5816600" cy="658483"/>
            <wp:effectExtent l="0" t="0" r="0" b="2540"/>
            <wp:docPr id="109448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84906" name=""/>
                    <pic:cNvPicPr/>
                  </pic:nvPicPr>
                  <pic:blipFill>
                    <a:blip r:embed="rId25"/>
                    <a:stretch>
                      <a:fillRect/>
                    </a:stretch>
                  </pic:blipFill>
                  <pic:spPr>
                    <a:xfrm>
                      <a:off x="0" y="0"/>
                      <a:ext cx="6112735" cy="692008"/>
                    </a:xfrm>
                    <a:prstGeom prst="rect">
                      <a:avLst/>
                    </a:prstGeom>
                  </pic:spPr>
                </pic:pic>
              </a:graphicData>
            </a:graphic>
          </wp:inline>
        </w:drawing>
      </w:r>
    </w:p>
    <w:p w14:paraId="216712AE" w14:textId="7D44D5F3" w:rsidR="007414D1" w:rsidRPr="00874AA1" w:rsidRDefault="007414D1" w:rsidP="003A1D1C">
      <w:pPr>
        <w:ind w:left="720"/>
      </w:pPr>
      <w:r w:rsidRPr="007414D1">
        <w:t>From your results, consider the following questions.</w:t>
      </w:r>
      <w:r w:rsidRPr="007414D1">
        <w:br/>
      </w:r>
      <w:r w:rsidRPr="007414D1">
        <w:br/>
        <w:t xml:space="preserve">&gt; Was the IP address 88.76.54.33 the source of any attempted VPN authentications for different </w:t>
      </w:r>
      <w:proofErr w:type="gramStart"/>
      <w:r w:rsidRPr="007414D1">
        <w:t>user names</w:t>
      </w:r>
      <w:proofErr w:type="gramEnd"/>
      <w:r w:rsidRPr="007414D1">
        <w:t>?</w:t>
      </w:r>
      <w:r w:rsidR="007F7167">
        <w:t xml:space="preserve"> </w:t>
      </w:r>
      <w:r w:rsidR="007F7167" w:rsidRPr="003A1D1C">
        <w:rPr>
          <w:color w:val="FF0000"/>
        </w:rPr>
        <w:t>Yes</w:t>
      </w:r>
      <w:r w:rsidRPr="007414D1">
        <w:br/>
        <w:t>&gt; If so, what were the usernames and were any of those authentication attempts successful?</w:t>
      </w:r>
      <w:r w:rsidR="007F7167">
        <w:t xml:space="preserve"> </w:t>
      </w:r>
      <w:proofErr w:type="spellStart"/>
      <w:proofErr w:type="gramStart"/>
      <w:r w:rsidR="007F7167" w:rsidRPr="003A1D1C">
        <w:rPr>
          <w:color w:val="FF0000"/>
        </w:rPr>
        <w:t>michael.davis</w:t>
      </w:r>
      <w:proofErr w:type="spellEnd"/>
      <w:proofErr w:type="gramEnd"/>
      <w:r w:rsidR="003A1D1C" w:rsidRPr="003A1D1C">
        <w:rPr>
          <w:color w:val="FF0000"/>
        </w:rPr>
        <w:t>, there was a successful attempt</w:t>
      </w:r>
    </w:p>
    <w:sectPr w:rsidR="007414D1" w:rsidRPr="00874AA1" w:rsidSect="00874AA1">
      <w:pgSz w:w="12240" w:h="15840"/>
      <w:pgMar w:top="1152" w:right="1440" w:bottom="1152"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C9B42" w14:textId="77777777" w:rsidR="00020F13" w:rsidRDefault="00020F13" w:rsidP="00524988">
      <w:pPr>
        <w:spacing w:after="0" w:line="240" w:lineRule="auto"/>
      </w:pPr>
      <w:r>
        <w:separator/>
      </w:r>
    </w:p>
  </w:endnote>
  <w:endnote w:type="continuationSeparator" w:id="0">
    <w:p w14:paraId="545E0E8B" w14:textId="77777777" w:rsidR="00020F13" w:rsidRDefault="00020F13" w:rsidP="00524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odoni MT">
    <w:panose1 w:val="020706030806060202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2BF26" w14:textId="77777777" w:rsidR="00020F13" w:rsidRDefault="00020F13" w:rsidP="00524988">
      <w:pPr>
        <w:spacing w:after="0" w:line="240" w:lineRule="auto"/>
      </w:pPr>
      <w:r>
        <w:separator/>
      </w:r>
    </w:p>
  </w:footnote>
  <w:footnote w:type="continuationSeparator" w:id="0">
    <w:p w14:paraId="3B723441" w14:textId="77777777" w:rsidR="00020F13" w:rsidRDefault="00020F13" w:rsidP="005249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5D8FD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A012A3E"/>
    <w:multiLevelType w:val="hybridMultilevel"/>
    <w:tmpl w:val="6E74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3303D"/>
    <w:multiLevelType w:val="multilevel"/>
    <w:tmpl w:val="A460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B62284"/>
    <w:multiLevelType w:val="multilevel"/>
    <w:tmpl w:val="C4880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6B495C"/>
    <w:multiLevelType w:val="hybridMultilevel"/>
    <w:tmpl w:val="2B38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5F10C4"/>
    <w:multiLevelType w:val="hybridMultilevel"/>
    <w:tmpl w:val="C5DAE3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0C529F7"/>
    <w:multiLevelType w:val="hybridMultilevel"/>
    <w:tmpl w:val="266A0D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84569D3"/>
    <w:multiLevelType w:val="multilevel"/>
    <w:tmpl w:val="314A7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7A71F7"/>
    <w:multiLevelType w:val="multilevel"/>
    <w:tmpl w:val="D8526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CB5B48"/>
    <w:multiLevelType w:val="hybridMultilevel"/>
    <w:tmpl w:val="5FCC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9862588">
    <w:abstractNumId w:val="9"/>
  </w:num>
  <w:num w:numId="2" w16cid:durableId="1796674198">
    <w:abstractNumId w:val="4"/>
  </w:num>
  <w:num w:numId="3" w16cid:durableId="198595032">
    <w:abstractNumId w:val="1"/>
  </w:num>
  <w:num w:numId="4" w16cid:durableId="416095775">
    <w:abstractNumId w:val="0"/>
  </w:num>
  <w:num w:numId="5" w16cid:durableId="1307854097">
    <w:abstractNumId w:val="5"/>
  </w:num>
  <w:num w:numId="6" w16cid:durableId="1778215320">
    <w:abstractNumId w:val="7"/>
  </w:num>
  <w:num w:numId="7" w16cid:durableId="1910847565">
    <w:abstractNumId w:val="2"/>
  </w:num>
  <w:num w:numId="8" w16cid:durableId="1969192821">
    <w:abstractNumId w:val="3"/>
  </w:num>
  <w:num w:numId="9" w16cid:durableId="113913838">
    <w:abstractNumId w:val="8"/>
  </w:num>
  <w:num w:numId="10" w16cid:durableId="7348648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0F1"/>
    <w:rsid w:val="00020F13"/>
    <w:rsid w:val="00044941"/>
    <w:rsid w:val="00076856"/>
    <w:rsid w:val="000839D5"/>
    <w:rsid w:val="00097C80"/>
    <w:rsid w:val="00151A42"/>
    <w:rsid w:val="001E3ADA"/>
    <w:rsid w:val="002261A4"/>
    <w:rsid w:val="002B1F92"/>
    <w:rsid w:val="002F1EA7"/>
    <w:rsid w:val="003169C1"/>
    <w:rsid w:val="003A1D1C"/>
    <w:rsid w:val="00432A3E"/>
    <w:rsid w:val="00481FAD"/>
    <w:rsid w:val="00483FFD"/>
    <w:rsid w:val="005244D5"/>
    <w:rsid w:val="00524988"/>
    <w:rsid w:val="00563FE4"/>
    <w:rsid w:val="005733DE"/>
    <w:rsid w:val="00575138"/>
    <w:rsid w:val="00575C9D"/>
    <w:rsid w:val="005854E9"/>
    <w:rsid w:val="005E10F1"/>
    <w:rsid w:val="00635D86"/>
    <w:rsid w:val="007414D1"/>
    <w:rsid w:val="00783197"/>
    <w:rsid w:val="007F7167"/>
    <w:rsid w:val="00874AA1"/>
    <w:rsid w:val="008C2999"/>
    <w:rsid w:val="00BB5168"/>
    <w:rsid w:val="00DC24A0"/>
    <w:rsid w:val="00DC5ED9"/>
    <w:rsid w:val="00F80A4D"/>
    <w:rsid w:val="00FA6F20"/>
    <w:rsid w:val="4BDEC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314F5"/>
  <w15:chartTrackingRefBased/>
  <w15:docId w15:val="{89EF27A3-7DF2-0241-9D3D-A7849CF4A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AA1"/>
  </w:style>
  <w:style w:type="paragraph" w:styleId="Heading1">
    <w:name w:val="heading 1"/>
    <w:basedOn w:val="Normal"/>
    <w:link w:val="Heading1Char"/>
    <w:uiPriority w:val="9"/>
    <w:qFormat/>
    <w:rsid w:val="00874AA1"/>
    <w:pPr>
      <w:keepNext/>
      <w:keepLines/>
      <w:contextualSpacing/>
      <w:outlineLvl w:val="0"/>
    </w:pPr>
    <w:rPr>
      <w:rFonts w:asciiTheme="majorHAnsi" w:eastAsiaTheme="majorEastAsia" w:hAnsiTheme="majorHAnsi" w:cstheme="majorBidi"/>
      <w:b/>
      <w:sz w:val="28"/>
      <w:szCs w:val="32"/>
    </w:rPr>
  </w:style>
  <w:style w:type="paragraph" w:styleId="Heading2">
    <w:name w:val="heading 2"/>
    <w:basedOn w:val="Normal"/>
    <w:link w:val="Heading2Char"/>
    <w:uiPriority w:val="9"/>
    <w:unhideWhenUsed/>
    <w:qFormat/>
    <w:rsid w:val="00874AA1"/>
    <w:pPr>
      <w:contextualSpacing/>
      <w:outlineLvl w:val="1"/>
    </w:pPr>
    <w:rPr>
      <w:rFonts w:eastAsiaTheme="majorEastAsia" w:cstheme="majorBidi"/>
      <w:b/>
      <w:sz w:val="26"/>
      <w:szCs w:val="26"/>
    </w:rPr>
  </w:style>
  <w:style w:type="paragraph" w:styleId="Heading3">
    <w:name w:val="heading 3"/>
    <w:basedOn w:val="Normal"/>
    <w:link w:val="Heading3Char"/>
    <w:uiPriority w:val="9"/>
    <w:unhideWhenUsed/>
    <w:qFormat/>
    <w:rsid w:val="00874AA1"/>
    <w:pPr>
      <w:contextualSpacing/>
      <w:outlineLvl w:val="2"/>
    </w:pPr>
    <w:rPr>
      <w:rFonts w:eastAsiaTheme="majorEastAsia" w:cstheme="majorBidi"/>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1"/>
    <w:rsid w:val="00874AA1"/>
    <w:pPr>
      <w:numPr>
        <w:numId w:val="4"/>
      </w:numPr>
      <w:ind w:left="720"/>
      <w:contextualSpacing/>
    </w:pPr>
    <w:rPr>
      <w:sz w:val="22"/>
    </w:rPr>
  </w:style>
  <w:style w:type="paragraph" w:styleId="Title">
    <w:name w:val="Title"/>
    <w:basedOn w:val="Normal"/>
    <w:next w:val="Normal"/>
    <w:link w:val="TitleChar"/>
    <w:uiPriority w:val="1"/>
    <w:qFormat/>
    <w:rsid w:val="00874AA1"/>
    <w:pPr>
      <w:spacing w:after="600" w:line="360" w:lineRule="auto"/>
      <w:contextualSpacing/>
      <w:jc w:val="center"/>
    </w:pPr>
    <w:rPr>
      <w:rFonts w:asciiTheme="majorHAnsi" w:eastAsiaTheme="majorEastAsia" w:hAnsiTheme="majorHAnsi" w:cstheme="majorBidi"/>
      <w:b/>
      <w:kern w:val="28"/>
      <w:sz w:val="28"/>
      <w:szCs w:val="56"/>
    </w:rPr>
  </w:style>
  <w:style w:type="character" w:customStyle="1" w:styleId="TitleChar">
    <w:name w:val="Title Char"/>
    <w:basedOn w:val="DefaultParagraphFont"/>
    <w:link w:val="Title"/>
    <w:uiPriority w:val="1"/>
    <w:rsid w:val="00874AA1"/>
    <w:rPr>
      <w:rFonts w:asciiTheme="majorHAnsi" w:eastAsiaTheme="majorEastAsia" w:hAnsiTheme="majorHAnsi" w:cstheme="majorBidi"/>
      <w:b/>
      <w:kern w:val="28"/>
      <w:sz w:val="28"/>
      <w:szCs w:val="56"/>
    </w:rPr>
  </w:style>
  <w:style w:type="character" w:customStyle="1" w:styleId="Heading1Char">
    <w:name w:val="Heading 1 Char"/>
    <w:basedOn w:val="DefaultParagraphFont"/>
    <w:link w:val="Heading1"/>
    <w:uiPriority w:val="9"/>
    <w:rsid w:val="00874AA1"/>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874AA1"/>
    <w:rPr>
      <w:rFonts w:eastAsiaTheme="majorEastAsia" w:cstheme="majorBidi"/>
      <w:b/>
      <w:sz w:val="26"/>
      <w:szCs w:val="26"/>
    </w:rPr>
  </w:style>
  <w:style w:type="character" w:customStyle="1" w:styleId="Heading3Char">
    <w:name w:val="Heading 3 Char"/>
    <w:basedOn w:val="DefaultParagraphFont"/>
    <w:link w:val="Heading3"/>
    <w:uiPriority w:val="9"/>
    <w:rsid w:val="00874AA1"/>
    <w:rPr>
      <w:rFonts w:eastAsiaTheme="majorEastAsia" w:cstheme="majorBidi"/>
      <w:b/>
      <w:i/>
      <w:sz w:val="24"/>
      <w:szCs w:val="24"/>
    </w:rPr>
  </w:style>
  <w:style w:type="paragraph" w:styleId="Header">
    <w:name w:val="header"/>
    <w:basedOn w:val="Normal"/>
    <w:link w:val="HeaderChar"/>
    <w:uiPriority w:val="99"/>
    <w:unhideWhenUsed/>
    <w:rsid w:val="00874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AA1"/>
  </w:style>
  <w:style w:type="paragraph" w:styleId="Footer">
    <w:name w:val="footer"/>
    <w:basedOn w:val="Normal"/>
    <w:link w:val="FooterChar"/>
    <w:uiPriority w:val="99"/>
    <w:unhideWhenUsed/>
    <w:rsid w:val="00874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AA1"/>
  </w:style>
  <w:style w:type="character" w:styleId="PlaceholderText">
    <w:name w:val="Placeholder Text"/>
    <w:basedOn w:val="DefaultParagraphFont"/>
    <w:uiPriority w:val="99"/>
    <w:semiHidden/>
    <w:rsid w:val="00874AA1"/>
    <w:rPr>
      <w:color w:val="808080"/>
    </w:rPr>
  </w:style>
  <w:style w:type="paragraph" w:customStyle="1" w:styleId="Normal-Indented">
    <w:name w:val="Normal - Indented"/>
    <w:basedOn w:val="Normal"/>
    <w:uiPriority w:val="12"/>
    <w:qFormat/>
    <w:rsid w:val="00874AA1"/>
    <w:pPr>
      <w:ind w:left="720"/>
      <w:contextualSpacing/>
    </w:pPr>
  </w:style>
  <w:style w:type="paragraph" w:styleId="ListParagraph">
    <w:name w:val="List Paragraph"/>
    <w:basedOn w:val="Normal"/>
    <w:uiPriority w:val="34"/>
    <w:unhideWhenUsed/>
    <w:qFormat/>
    <w:rsid w:val="000839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60704">
      <w:bodyDiv w:val="1"/>
      <w:marLeft w:val="0"/>
      <w:marRight w:val="0"/>
      <w:marTop w:val="0"/>
      <w:marBottom w:val="0"/>
      <w:divBdr>
        <w:top w:val="none" w:sz="0" w:space="0" w:color="auto"/>
        <w:left w:val="none" w:sz="0" w:space="0" w:color="auto"/>
        <w:bottom w:val="none" w:sz="0" w:space="0" w:color="auto"/>
        <w:right w:val="none" w:sz="0" w:space="0" w:color="auto"/>
      </w:divBdr>
      <w:divsChild>
        <w:div w:id="695160731">
          <w:marLeft w:val="0"/>
          <w:marRight w:val="0"/>
          <w:marTop w:val="0"/>
          <w:marBottom w:val="0"/>
          <w:divBdr>
            <w:top w:val="single" w:sz="2" w:space="0" w:color="F5F5F5"/>
            <w:left w:val="single" w:sz="2" w:space="0" w:color="F5F5F5"/>
            <w:bottom w:val="single" w:sz="2" w:space="0" w:color="F5F5F5"/>
            <w:right w:val="single" w:sz="2" w:space="0" w:color="F5F5F5"/>
          </w:divBdr>
          <w:divsChild>
            <w:div w:id="1901137248">
              <w:marLeft w:val="0"/>
              <w:marRight w:val="0"/>
              <w:marTop w:val="0"/>
              <w:marBottom w:val="0"/>
              <w:divBdr>
                <w:top w:val="single" w:sz="2" w:space="0" w:color="F5F5F5"/>
                <w:left w:val="single" w:sz="2" w:space="0" w:color="F5F5F5"/>
                <w:bottom w:val="single" w:sz="2" w:space="0" w:color="F5F5F5"/>
                <w:right w:val="single" w:sz="2" w:space="0" w:color="F5F5F5"/>
              </w:divBdr>
              <w:divsChild>
                <w:div w:id="1343632424">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1431514069">
          <w:marLeft w:val="0"/>
          <w:marRight w:val="0"/>
          <w:marTop w:val="0"/>
          <w:marBottom w:val="0"/>
          <w:divBdr>
            <w:top w:val="single" w:sz="2" w:space="0" w:color="F5F5F5"/>
            <w:left w:val="single" w:sz="2" w:space="0" w:color="F5F5F5"/>
            <w:bottom w:val="single" w:sz="2" w:space="0" w:color="F5F5F5"/>
            <w:right w:val="single" w:sz="2" w:space="0" w:color="F5F5F5"/>
          </w:divBdr>
          <w:divsChild>
            <w:div w:id="898589321">
              <w:marLeft w:val="0"/>
              <w:marRight w:val="0"/>
              <w:marTop w:val="0"/>
              <w:marBottom w:val="0"/>
              <w:divBdr>
                <w:top w:val="single" w:sz="2" w:space="0" w:color="F5F5F5"/>
                <w:left w:val="single" w:sz="2" w:space="0" w:color="F5F5F5"/>
                <w:bottom w:val="single" w:sz="2" w:space="0" w:color="F5F5F5"/>
                <w:right w:val="single" w:sz="2" w:space="0" w:color="F5F5F5"/>
              </w:divBdr>
              <w:divsChild>
                <w:div w:id="246888076">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1178814506">
          <w:marLeft w:val="0"/>
          <w:marRight w:val="0"/>
          <w:marTop w:val="0"/>
          <w:marBottom w:val="0"/>
          <w:divBdr>
            <w:top w:val="single" w:sz="2" w:space="0" w:color="F5F5F5"/>
            <w:left w:val="single" w:sz="2" w:space="0" w:color="F5F5F5"/>
            <w:bottom w:val="single" w:sz="2" w:space="0" w:color="F5F5F5"/>
            <w:right w:val="single" w:sz="2" w:space="0" w:color="F5F5F5"/>
          </w:divBdr>
          <w:divsChild>
            <w:div w:id="1780953060">
              <w:marLeft w:val="0"/>
              <w:marRight w:val="0"/>
              <w:marTop w:val="0"/>
              <w:marBottom w:val="0"/>
              <w:divBdr>
                <w:top w:val="single" w:sz="2" w:space="0" w:color="F5F5F5"/>
                <w:left w:val="single" w:sz="2" w:space="0" w:color="F5F5F5"/>
                <w:bottom w:val="single" w:sz="2" w:space="0" w:color="F5F5F5"/>
                <w:right w:val="single" w:sz="2" w:space="0" w:color="F5F5F5"/>
              </w:divBdr>
              <w:divsChild>
                <w:div w:id="519515318">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267468570">
          <w:marLeft w:val="0"/>
          <w:marRight w:val="0"/>
          <w:marTop w:val="0"/>
          <w:marBottom w:val="0"/>
          <w:divBdr>
            <w:top w:val="single" w:sz="2" w:space="0" w:color="F5F5F5"/>
            <w:left w:val="single" w:sz="2" w:space="0" w:color="F5F5F5"/>
            <w:bottom w:val="single" w:sz="2" w:space="0" w:color="F5F5F5"/>
            <w:right w:val="single" w:sz="2" w:space="0" w:color="F5F5F5"/>
          </w:divBdr>
          <w:divsChild>
            <w:div w:id="813719956">
              <w:marLeft w:val="0"/>
              <w:marRight w:val="0"/>
              <w:marTop w:val="0"/>
              <w:marBottom w:val="0"/>
              <w:divBdr>
                <w:top w:val="single" w:sz="2" w:space="0" w:color="F5F5F5"/>
                <w:left w:val="single" w:sz="2" w:space="0" w:color="F5F5F5"/>
                <w:bottom w:val="single" w:sz="2" w:space="0" w:color="F5F5F5"/>
                <w:right w:val="single" w:sz="2" w:space="0" w:color="F5F5F5"/>
              </w:divBdr>
              <w:divsChild>
                <w:div w:id="132067566">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251397537">
          <w:marLeft w:val="0"/>
          <w:marRight w:val="0"/>
          <w:marTop w:val="0"/>
          <w:marBottom w:val="0"/>
          <w:divBdr>
            <w:top w:val="single" w:sz="2" w:space="0" w:color="F5F5F5"/>
            <w:left w:val="single" w:sz="2" w:space="0" w:color="F5F5F5"/>
            <w:bottom w:val="single" w:sz="2" w:space="0" w:color="F5F5F5"/>
            <w:right w:val="single" w:sz="2" w:space="0" w:color="F5F5F5"/>
          </w:divBdr>
          <w:divsChild>
            <w:div w:id="1449154606">
              <w:marLeft w:val="0"/>
              <w:marRight w:val="0"/>
              <w:marTop w:val="0"/>
              <w:marBottom w:val="0"/>
              <w:divBdr>
                <w:top w:val="single" w:sz="2" w:space="0" w:color="F5F5F5"/>
                <w:left w:val="single" w:sz="2" w:space="0" w:color="F5F5F5"/>
                <w:bottom w:val="single" w:sz="2" w:space="0" w:color="F5F5F5"/>
                <w:right w:val="single" w:sz="2" w:space="0" w:color="F5F5F5"/>
              </w:divBdr>
              <w:divsChild>
                <w:div w:id="399671290">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1216621925">
          <w:marLeft w:val="0"/>
          <w:marRight w:val="0"/>
          <w:marTop w:val="0"/>
          <w:marBottom w:val="0"/>
          <w:divBdr>
            <w:top w:val="single" w:sz="2" w:space="0" w:color="F5F5F5"/>
            <w:left w:val="single" w:sz="2" w:space="0" w:color="F5F5F5"/>
            <w:bottom w:val="single" w:sz="2" w:space="0" w:color="F5F5F5"/>
            <w:right w:val="single" w:sz="2" w:space="0" w:color="F5F5F5"/>
          </w:divBdr>
          <w:divsChild>
            <w:div w:id="413665329">
              <w:marLeft w:val="0"/>
              <w:marRight w:val="0"/>
              <w:marTop w:val="0"/>
              <w:marBottom w:val="0"/>
              <w:divBdr>
                <w:top w:val="single" w:sz="2" w:space="0" w:color="F5F5F5"/>
                <w:left w:val="single" w:sz="2" w:space="0" w:color="F5F5F5"/>
                <w:bottom w:val="single" w:sz="2" w:space="0" w:color="F5F5F5"/>
                <w:right w:val="single" w:sz="2" w:space="0" w:color="F5F5F5"/>
              </w:divBdr>
              <w:divsChild>
                <w:div w:id="1990665826">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1378972707">
          <w:marLeft w:val="0"/>
          <w:marRight w:val="0"/>
          <w:marTop w:val="0"/>
          <w:marBottom w:val="0"/>
          <w:divBdr>
            <w:top w:val="single" w:sz="2" w:space="0" w:color="F5F5F5"/>
            <w:left w:val="single" w:sz="2" w:space="0" w:color="F5F5F5"/>
            <w:bottom w:val="single" w:sz="2" w:space="0" w:color="F5F5F5"/>
            <w:right w:val="single" w:sz="2" w:space="0" w:color="F5F5F5"/>
          </w:divBdr>
          <w:divsChild>
            <w:div w:id="1452280821">
              <w:marLeft w:val="0"/>
              <w:marRight w:val="0"/>
              <w:marTop w:val="0"/>
              <w:marBottom w:val="0"/>
              <w:divBdr>
                <w:top w:val="single" w:sz="2" w:space="0" w:color="F5F5F5"/>
                <w:left w:val="single" w:sz="2" w:space="0" w:color="F5F5F5"/>
                <w:bottom w:val="single" w:sz="2" w:space="0" w:color="F5F5F5"/>
                <w:right w:val="single" w:sz="2" w:space="0" w:color="F5F5F5"/>
              </w:divBdr>
              <w:divsChild>
                <w:div w:id="148332446">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821695283">
          <w:marLeft w:val="0"/>
          <w:marRight w:val="0"/>
          <w:marTop w:val="0"/>
          <w:marBottom w:val="0"/>
          <w:divBdr>
            <w:top w:val="single" w:sz="2" w:space="0" w:color="F5F5F5"/>
            <w:left w:val="single" w:sz="2" w:space="0" w:color="F5F5F5"/>
            <w:bottom w:val="single" w:sz="2" w:space="0" w:color="F5F5F5"/>
            <w:right w:val="single" w:sz="2" w:space="0" w:color="F5F5F5"/>
          </w:divBdr>
          <w:divsChild>
            <w:div w:id="953484483">
              <w:marLeft w:val="0"/>
              <w:marRight w:val="0"/>
              <w:marTop w:val="0"/>
              <w:marBottom w:val="0"/>
              <w:divBdr>
                <w:top w:val="single" w:sz="2" w:space="0" w:color="F5F5F5"/>
                <w:left w:val="single" w:sz="2" w:space="0" w:color="F5F5F5"/>
                <w:bottom w:val="single" w:sz="2" w:space="0" w:color="F5F5F5"/>
                <w:right w:val="single" w:sz="2" w:space="0" w:color="F5F5F5"/>
              </w:divBdr>
              <w:divsChild>
                <w:div w:id="516504698">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182744052">
          <w:marLeft w:val="0"/>
          <w:marRight w:val="0"/>
          <w:marTop w:val="0"/>
          <w:marBottom w:val="0"/>
          <w:divBdr>
            <w:top w:val="single" w:sz="2" w:space="0" w:color="F5F5F5"/>
            <w:left w:val="single" w:sz="2" w:space="0" w:color="F5F5F5"/>
            <w:bottom w:val="single" w:sz="2" w:space="0" w:color="F5F5F5"/>
            <w:right w:val="single" w:sz="2" w:space="0" w:color="F5F5F5"/>
          </w:divBdr>
          <w:divsChild>
            <w:div w:id="1649086899">
              <w:marLeft w:val="0"/>
              <w:marRight w:val="0"/>
              <w:marTop w:val="0"/>
              <w:marBottom w:val="0"/>
              <w:divBdr>
                <w:top w:val="single" w:sz="2" w:space="0" w:color="F5F5F5"/>
                <w:left w:val="single" w:sz="2" w:space="0" w:color="F5F5F5"/>
                <w:bottom w:val="single" w:sz="2" w:space="0" w:color="F5F5F5"/>
                <w:right w:val="single" w:sz="2" w:space="0" w:color="F5F5F5"/>
              </w:divBdr>
              <w:divsChild>
                <w:div w:id="741678875">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656303878">
          <w:marLeft w:val="0"/>
          <w:marRight w:val="0"/>
          <w:marTop w:val="0"/>
          <w:marBottom w:val="0"/>
          <w:divBdr>
            <w:top w:val="single" w:sz="2" w:space="0" w:color="F5F5F5"/>
            <w:left w:val="single" w:sz="2" w:space="0" w:color="F5F5F5"/>
            <w:bottom w:val="single" w:sz="2" w:space="0" w:color="F5F5F5"/>
            <w:right w:val="single" w:sz="2" w:space="0" w:color="F5F5F5"/>
          </w:divBdr>
          <w:divsChild>
            <w:div w:id="488406723">
              <w:marLeft w:val="0"/>
              <w:marRight w:val="0"/>
              <w:marTop w:val="0"/>
              <w:marBottom w:val="0"/>
              <w:divBdr>
                <w:top w:val="single" w:sz="2" w:space="0" w:color="F5F5F5"/>
                <w:left w:val="single" w:sz="2" w:space="0" w:color="F5F5F5"/>
                <w:bottom w:val="single" w:sz="2" w:space="0" w:color="F5F5F5"/>
                <w:right w:val="single" w:sz="2" w:space="0" w:color="F5F5F5"/>
              </w:divBdr>
              <w:divsChild>
                <w:div w:id="78646227">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1279870324">
          <w:marLeft w:val="0"/>
          <w:marRight w:val="0"/>
          <w:marTop w:val="0"/>
          <w:marBottom w:val="0"/>
          <w:divBdr>
            <w:top w:val="single" w:sz="2" w:space="0" w:color="F5F5F5"/>
            <w:left w:val="single" w:sz="2" w:space="0" w:color="F5F5F5"/>
            <w:bottom w:val="single" w:sz="2" w:space="0" w:color="F5F5F5"/>
            <w:right w:val="single" w:sz="2" w:space="0" w:color="F5F5F5"/>
          </w:divBdr>
          <w:divsChild>
            <w:div w:id="1966496323">
              <w:marLeft w:val="0"/>
              <w:marRight w:val="0"/>
              <w:marTop w:val="0"/>
              <w:marBottom w:val="0"/>
              <w:divBdr>
                <w:top w:val="single" w:sz="2" w:space="0" w:color="F5F5F5"/>
                <w:left w:val="single" w:sz="2" w:space="0" w:color="F5F5F5"/>
                <w:bottom w:val="single" w:sz="2" w:space="0" w:color="F5F5F5"/>
                <w:right w:val="single" w:sz="2" w:space="0" w:color="F5F5F5"/>
              </w:divBdr>
              <w:divsChild>
                <w:div w:id="141119977">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687367112">
          <w:marLeft w:val="0"/>
          <w:marRight w:val="0"/>
          <w:marTop w:val="0"/>
          <w:marBottom w:val="0"/>
          <w:divBdr>
            <w:top w:val="single" w:sz="2" w:space="0" w:color="F5F5F5"/>
            <w:left w:val="single" w:sz="2" w:space="0" w:color="F5F5F5"/>
            <w:bottom w:val="single" w:sz="2" w:space="0" w:color="F5F5F5"/>
            <w:right w:val="single" w:sz="2" w:space="0" w:color="F5F5F5"/>
          </w:divBdr>
          <w:divsChild>
            <w:div w:id="1594314652">
              <w:marLeft w:val="0"/>
              <w:marRight w:val="0"/>
              <w:marTop w:val="0"/>
              <w:marBottom w:val="0"/>
              <w:divBdr>
                <w:top w:val="single" w:sz="2" w:space="0" w:color="F5F5F5"/>
                <w:left w:val="single" w:sz="2" w:space="0" w:color="F5F5F5"/>
                <w:bottom w:val="single" w:sz="2" w:space="0" w:color="F5F5F5"/>
                <w:right w:val="single" w:sz="2" w:space="0" w:color="F5F5F5"/>
              </w:divBdr>
              <w:divsChild>
                <w:div w:id="530994378">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sChild>
    </w:div>
    <w:div w:id="533352525">
      <w:bodyDiv w:val="1"/>
      <w:marLeft w:val="0"/>
      <w:marRight w:val="0"/>
      <w:marTop w:val="0"/>
      <w:marBottom w:val="0"/>
      <w:divBdr>
        <w:top w:val="none" w:sz="0" w:space="0" w:color="auto"/>
        <w:left w:val="none" w:sz="0" w:space="0" w:color="auto"/>
        <w:bottom w:val="none" w:sz="0" w:space="0" w:color="auto"/>
        <w:right w:val="none" w:sz="0" w:space="0" w:color="auto"/>
      </w:divBdr>
      <w:divsChild>
        <w:div w:id="1921136550">
          <w:marLeft w:val="0"/>
          <w:marRight w:val="0"/>
          <w:marTop w:val="0"/>
          <w:marBottom w:val="0"/>
          <w:divBdr>
            <w:top w:val="single" w:sz="2" w:space="0" w:color="F5F5F5"/>
            <w:left w:val="single" w:sz="2" w:space="0" w:color="F5F5F5"/>
            <w:bottom w:val="single" w:sz="2" w:space="0" w:color="F5F5F5"/>
            <w:right w:val="single" w:sz="2" w:space="0" w:color="F5F5F5"/>
          </w:divBdr>
          <w:divsChild>
            <w:div w:id="1443262358">
              <w:marLeft w:val="0"/>
              <w:marRight w:val="0"/>
              <w:marTop w:val="0"/>
              <w:marBottom w:val="0"/>
              <w:divBdr>
                <w:top w:val="single" w:sz="2" w:space="0" w:color="F5F5F5"/>
                <w:left w:val="single" w:sz="2" w:space="0" w:color="F5F5F5"/>
                <w:bottom w:val="single" w:sz="2" w:space="0" w:color="F5F5F5"/>
                <w:right w:val="single" w:sz="2" w:space="0" w:color="F5F5F5"/>
              </w:divBdr>
              <w:divsChild>
                <w:div w:id="127281157">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802386776">
          <w:marLeft w:val="0"/>
          <w:marRight w:val="0"/>
          <w:marTop w:val="0"/>
          <w:marBottom w:val="0"/>
          <w:divBdr>
            <w:top w:val="single" w:sz="2" w:space="0" w:color="F5F5F5"/>
            <w:left w:val="single" w:sz="2" w:space="0" w:color="F5F5F5"/>
            <w:bottom w:val="single" w:sz="2" w:space="0" w:color="F5F5F5"/>
            <w:right w:val="single" w:sz="2" w:space="0" w:color="F5F5F5"/>
          </w:divBdr>
          <w:divsChild>
            <w:div w:id="1509250776">
              <w:marLeft w:val="0"/>
              <w:marRight w:val="0"/>
              <w:marTop w:val="0"/>
              <w:marBottom w:val="0"/>
              <w:divBdr>
                <w:top w:val="single" w:sz="2" w:space="0" w:color="F5F5F5"/>
                <w:left w:val="single" w:sz="2" w:space="0" w:color="F5F5F5"/>
                <w:bottom w:val="single" w:sz="2" w:space="0" w:color="F5F5F5"/>
                <w:right w:val="single" w:sz="2" w:space="0" w:color="F5F5F5"/>
              </w:divBdr>
              <w:divsChild>
                <w:div w:id="1733309753">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170340704">
          <w:marLeft w:val="0"/>
          <w:marRight w:val="0"/>
          <w:marTop w:val="0"/>
          <w:marBottom w:val="0"/>
          <w:divBdr>
            <w:top w:val="single" w:sz="2" w:space="0" w:color="F5F5F5"/>
            <w:left w:val="single" w:sz="2" w:space="0" w:color="F5F5F5"/>
            <w:bottom w:val="single" w:sz="2" w:space="0" w:color="F5F5F5"/>
            <w:right w:val="single" w:sz="2" w:space="0" w:color="F5F5F5"/>
          </w:divBdr>
          <w:divsChild>
            <w:div w:id="1608849170">
              <w:marLeft w:val="0"/>
              <w:marRight w:val="0"/>
              <w:marTop w:val="0"/>
              <w:marBottom w:val="0"/>
              <w:divBdr>
                <w:top w:val="single" w:sz="2" w:space="0" w:color="F5F5F5"/>
                <w:left w:val="single" w:sz="2" w:space="0" w:color="F5F5F5"/>
                <w:bottom w:val="single" w:sz="2" w:space="0" w:color="F5F5F5"/>
                <w:right w:val="single" w:sz="2" w:space="0" w:color="F5F5F5"/>
              </w:divBdr>
              <w:divsChild>
                <w:div w:id="357122428">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1090615051">
          <w:marLeft w:val="0"/>
          <w:marRight w:val="0"/>
          <w:marTop w:val="0"/>
          <w:marBottom w:val="0"/>
          <w:divBdr>
            <w:top w:val="single" w:sz="2" w:space="0" w:color="F5F5F5"/>
            <w:left w:val="single" w:sz="2" w:space="0" w:color="F5F5F5"/>
            <w:bottom w:val="single" w:sz="2" w:space="0" w:color="F5F5F5"/>
            <w:right w:val="single" w:sz="2" w:space="0" w:color="F5F5F5"/>
          </w:divBdr>
          <w:divsChild>
            <w:div w:id="28844940">
              <w:marLeft w:val="0"/>
              <w:marRight w:val="0"/>
              <w:marTop w:val="0"/>
              <w:marBottom w:val="0"/>
              <w:divBdr>
                <w:top w:val="single" w:sz="2" w:space="0" w:color="F5F5F5"/>
                <w:left w:val="single" w:sz="2" w:space="0" w:color="F5F5F5"/>
                <w:bottom w:val="single" w:sz="2" w:space="0" w:color="F5F5F5"/>
                <w:right w:val="single" w:sz="2" w:space="0" w:color="F5F5F5"/>
              </w:divBdr>
              <w:divsChild>
                <w:div w:id="1209731326">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2113351580">
          <w:marLeft w:val="0"/>
          <w:marRight w:val="0"/>
          <w:marTop w:val="0"/>
          <w:marBottom w:val="0"/>
          <w:divBdr>
            <w:top w:val="single" w:sz="2" w:space="0" w:color="F5F5F5"/>
            <w:left w:val="single" w:sz="2" w:space="0" w:color="F5F5F5"/>
            <w:bottom w:val="single" w:sz="2" w:space="0" w:color="F5F5F5"/>
            <w:right w:val="single" w:sz="2" w:space="0" w:color="F5F5F5"/>
          </w:divBdr>
          <w:divsChild>
            <w:div w:id="1467746658">
              <w:marLeft w:val="0"/>
              <w:marRight w:val="0"/>
              <w:marTop w:val="0"/>
              <w:marBottom w:val="0"/>
              <w:divBdr>
                <w:top w:val="single" w:sz="2" w:space="0" w:color="F5F5F5"/>
                <w:left w:val="single" w:sz="2" w:space="0" w:color="F5F5F5"/>
                <w:bottom w:val="single" w:sz="2" w:space="0" w:color="F5F5F5"/>
                <w:right w:val="single" w:sz="2" w:space="0" w:color="F5F5F5"/>
              </w:divBdr>
              <w:divsChild>
                <w:div w:id="380791000">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225384931">
          <w:marLeft w:val="0"/>
          <w:marRight w:val="0"/>
          <w:marTop w:val="0"/>
          <w:marBottom w:val="0"/>
          <w:divBdr>
            <w:top w:val="single" w:sz="2" w:space="0" w:color="F5F5F5"/>
            <w:left w:val="single" w:sz="2" w:space="0" w:color="F5F5F5"/>
            <w:bottom w:val="single" w:sz="2" w:space="0" w:color="F5F5F5"/>
            <w:right w:val="single" w:sz="2" w:space="0" w:color="F5F5F5"/>
          </w:divBdr>
          <w:divsChild>
            <w:div w:id="492336720">
              <w:marLeft w:val="0"/>
              <w:marRight w:val="0"/>
              <w:marTop w:val="0"/>
              <w:marBottom w:val="0"/>
              <w:divBdr>
                <w:top w:val="single" w:sz="2" w:space="0" w:color="F5F5F5"/>
                <w:left w:val="single" w:sz="2" w:space="0" w:color="F5F5F5"/>
                <w:bottom w:val="single" w:sz="2" w:space="0" w:color="F5F5F5"/>
                <w:right w:val="single" w:sz="2" w:space="0" w:color="F5F5F5"/>
              </w:divBdr>
              <w:divsChild>
                <w:div w:id="168301677">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1096172162">
          <w:marLeft w:val="0"/>
          <w:marRight w:val="0"/>
          <w:marTop w:val="0"/>
          <w:marBottom w:val="0"/>
          <w:divBdr>
            <w:top w:val="single" w:sz="2" w:space="0" w:color="F5F5F5"/>
            <w:left w:val="single" w:sz="2" w:space="0" w:color="F5F5F5"/>
            <w:bottom w:val="single" w:sz="2" w:space="0" w:color="F5F5F5"/>
            <w:right w:val="single" w:sz="2" w:space="0" w:color="F5F5F5"/>
          </w:divBdr>
          <w:divsChild>
            <w:div w:id="581525856">
              <w:marLeft w:val="0"/>
              <w:marRight w:val="0"/>
              <w:marTop w:val="0"/>
              <w:marBottom w:val="0"/>
              <w:divBdr>
                <w:top w:val="single" w:sz="2" w:space="0" w:color="F5F5F5"/>
                <w:left w:val="single" w:sz="2" w:space="0" w:color="F5F5F5"/>
                <w:bottom w:val="single" w:sz="2" w:space="0" w:color="F5F5F5"/>
                <w:right w:val="single" w:sz="2" w:space="0" w:color="F5F5F5"/>
              </w:divBdr>
              <w:divsChild>
                <w:div w:id="767458353">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2110272239">
          <w:marLeft w:val="0"/>
          <w:marRight w:val="0"/>
          <w:marTop w:val="0"/>
          <w:marBottom w:val="0"/>
          <w:divBdr>
            <w:top w:val="single" w:sz="2" w:space="0" w:color="F5F5F5"/>
            <w:left w:val="single" w:sz="2" w:space="0" w:color="F5F5F5"/>
            <w:bottom w:val="single" w:sz="2" w:space="0" w:color="F5F5F5"/>
            <w:right w:val="single" w:sz="2" w:space="0" w:color="F5F5F5"/>
          </w:divBdr>
          <w:divsChild>
            <w:div w:id="699210824">
              <w:marLeft w:val="0"/>
              <w:marRight w:val="0"/>
              <w:marTop w:val="0"/>
              <w:marBottom w:val="0"/>
              <w:divBdr>
                <w:top w:val="single" w:sz="2" w:space="0" w:color="F5F5F5"/>
                <w:left w:val="single" w:sz="2" w:space="0" w:color="F5F5F5"/>
                <w:bottom w:val="single" w:sz="2" w:space="0" w:color="F5F5F5"/>
                <w:right w:val="single" w:sz="2" w:space="0" w:color="F5F5F5"/>
              </w:divBdr>
              <w:divsChild>
                <w:div w:id="347221536">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2119251498">
          <w:marLeft w:val="0"/>
          <w:marRight w:val="0"/>
          <w:marTop w:val="0"/>
          <w:marBottom w:val="0"/>
          <w:divBdr>
            <w:top w:val="single" w:sz="2" w:space="0" w:color="F5F5F5"/>
            <w:left w:val="single" w:sz="2" w:space="0" w:color="F5F5F5"/>
            <w:bottom w:val="single" w:sz="2" w:space="0" w:color="F5F5F5"/>
            <w:right w:val="single" w:sz="2" w:space="0" w:color="F5F5F5"/>
          </w:divBdr>
          <w:divsChild>
            <w:div w:id="733742804">
              <w:marLeft w:val="0"/>
              <w:marRight w:val="0"/>
              <w:marTop w:val="0"/>
              <w:marBottom w:val="0"/>
              <w:divBdr>
                <w:top w:val="single" w:sz="2" w:space="0" w:color="F5F5F5"/>
                <w:left w:val="single" w:sz="2" w:space="0" w:color="F5F5F5"/>
                <w:bottom w:val="single" w:sz="2" w:space="0" w:color="F5F5F5"/>
                <w:right w:val="single" w:sz="2" w:space="0" w:color="F5F5F5"/>
              </w:divBdr>
              <w:divsChild>
                <w:div w:id="2143034838">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1727803657">
          <w:marLeft w:val="0"/>
          <w:marRight w:val="0"/>
          <w:marTop w:val="0"/>
          <w:marBottom w:val="0"/>
          <w:divBdr>
            <w:top w:val="single" w:sz="2" w:space="0" w:color="F5F5F5"/>
            <w:left w:val="single" w:sz="2" w:space="0" w:color="F5F5F5"/>
            <w:bottom w:val="single" w:sz="2" w:space="0" w:color="F5F5F5"/>
            <w:right w:val="single" w:sz="2" w:space="0" w:color="F5F5F5"/>
          </w:divBdr>
          <w:divsChild>
            <w:div w:id="986397946">
              <w:marLeft w:val="0"/>
              <w:marRight w:val="0"/>
              <w:marTop w:val="0"/>
              <w:marBottom w:val="0"/>
              <w:divBdr>
                <w:top w:val="single" w:sz="2" w:space="0" w:color="F5F5F5"/>
                <w:left w:val="single" w:sz="2" w:space="0" w:color="F5F5F5"/>
                <w:bottom w:val="single" w:sz="2" w:space="0" w:color="F5F5F5"/>
                <w:right w:val="single" w:sz="2" w:space="0" w:color="F5F5F5"/>
              </w:divBdr>
              <w:divsChild>
                <w:div w:id="291404436">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579219206">
          <w:marLeft w:val="0"/>
          <w:marRight w:val="0"/>
          <w:marTop w:val="0"/>
          <w:marBottom w:val="0"/>
          <w:divBdr>
            <w:top w:val="single" w:sz="2" w:space="0" w:color="F5F5F5"/>
            <w:left w:val="single" w:sz="2" w:space="0" w:color="F5F5F5"/>
            <w:bottom w:val="single" w:sz="2" w:space="0" w:color="F5F5F5"/>
            <w:right w:val="single" w:sz="2" w:space="0" w:color="F5F5F5"/>
          </w:divBdr>
          <w:divsChild>
            <w:div w:id="2008825968">
              <w:marLeft w:val="0"/>
              <w:marRight w:val="0"/>
              <w:marTop w:val="0"/>
              <w:marBottom w:val="0"/>
              <w:divBdr>
                <w:top w:val="single" w:sz="2" w:space="0" w:color="F5F5F5"/>
                <w:left w:val="single" w:sz="2" w:space="0" w:color="F5F5F5"/>
                <w:bottom w:val="single" w:sz="2" w:space="0" w:color="F5F5F5"/>
                <w:right w:val="single" w:sz="2" w:space="0" w:color="F5F5F5"/>
              </w:divBdr>
              <w:divsChild>
                <w:div w:id="1199901163">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1725252427">
          <w:marLeft w:val="0"/>
          <w:marRight w:val="0"/>
          <w:marTop w:val="0"/>
          <w:marBottom w:val="0"/>
          <w:divBdr>
            <w:top w:val="single" w:sz="2" w:space="0" w:color="F5F5F5"/>
            <w:left w:val="single" w:sz="2" w:space="0" w:color="F5F5F5"/>
            <w:bottom w:val="single" w:sz="2" w:space="0" w:color="F5F5F5"/>
            <w:right w:val="single" w:sz="2" w:space="0" w:color="F5F5F5"/>
          </w:divBdr>
          <w:divsChild>
            <w:div w:id="392119997">
              <w:marLeft w:val="0"/>
              <w:marRight w:val="0"/>
              <w:marTop w:val="0"/>
              <w:marBottom w:val="0"/>
              <w:divBdr>
                <w:top w:val="single" w:sz="2" w:space="0" w:color="F5F5F5"/>
                <w:left w:val="single" w:sz="2" w:space="0" w:color="F5F5F5"/>
                <w:bottom w:val="single" w:sz="2" w:space="0" w:color="F5F5F5"/>
                <w:right w:val="single" w:sz="2" w:space="0" w:color="F5F5F5"/>
              </w:divBdr>
              <w:divsChild>
                <w:div w:id="573244347">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sChild>
    </w:div>
    <w:div w:id="574246073">
      <w:bodyDiv w:val="1"/>
      <w:marLeft w:val="0"/>
      <w:marRight w:val="0"/>
      <w:marTop w:val="0"/>
      <w:marBottom w:val="0"/>
      <w:divBdr>
        <w:top w:val="none" w:sz="0" w:space="0" w:color="auto"/>
        <w:left w:val="none" w:sz="0" w:space="0" w:color="auto"/>
        <w:bottom w:val="none" w:sz="0" w:space="0" w:color="auto"/>
        <w:right w:val="none" w:sz="0" w:space="0" w:color="auto"/>
      </w:divBdr>
      <w:divsChild>
        <w:div w:id="81074461">
          <w:marLeft w:val="0"/>
          <w:marRight w:val="0"/>
          <w:marTop w:val="0"/>
          <w:marBottom w:val="0"/>
          <w:divBdr>
            <w:top w:val="single" w:sz="2" w:space="0" w:color="F5F5F5"/>
            <w:left w:val="single" w:sz="2" w:space="0" w:color="F5F5F5"/>
            <w:bottom w:val="single" w:sz="2" w:space="0" w:color="F5F5F5"/>
            <w:right w:val="single" w:sz="2" w:space="0" w:color="F5F5F5"/>
          </w:divBdr>
          <w:divsChild>
            <w:div w:id="374813132">
              <w:marLeft w:val="0"/>
              <w:marRight w:val="0"/>
              <w:marTop w:val="0"/>
              <w:marBottom w:val="0"/>
              <w:divBdr>
                <w:top w:val="single" w:sz="2" w:space="0" w:color="F5F5F5"/>
                <w:left w:val="single" w:sz="2" w:space="0" w:color="F5F5F5"/>
                <w:bottom w:val="single" w:sz="2" w:space="0" w:color="F5F5F5"/>
                <w:right w:val="single" w:sz="2" w:space="0" w:color="F5F5F5"/>
              </w:divBdr>
              <w:divsChild>
                <w:div w:id="2025134095">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731736105">
          <w:marLeft w:val="0"/>
          <w:marRight w:val="0"/>
          <w:marTop w:val="0"/>
          <w:marBottom w:val="0"/>
          <w:divBdr>
            <w:top w:val="single" w:sz="2" w:space="0" w:color="F5F5F5"/>
            <w:left w:val="single" w:sz="2" w:space="0" w:color="F5F5F5"/>
            <w:bottom w:val="single" w:sz="2" w:space="0" w:color="F5F5F5"/>
            <w:right w:val="single" w:sz="2" w:space="0" w:color="F5F5F5"/>
          </w:divBdr>
          <w:divsChild>
            <w:div w:id="36051170">
              <w:marLeft w:val="0"/>
              <w:marRight w:val="0"/>
              <w:marTop w:val="0"/>
              <w:marBottom w:val="0"/>
              <w:divBdr>
                <w:top w:val="single" w:sz="2" w:space="0" w:color="F5F5F5"/>
                <w:left w:val="single" w:sz="2" w:space="0" w:color="F5F5F5"/>
                <w:bottom w:val="single" w:sz="2" w:space="0" w:color="F5F5F5"/>
                <w:right w:val="single" w:sz="2" w:space="0" w:color="F5F5F5"/>
              </w:divBdr>
              <w:divsChild>
                <w:div w:id="2010399562">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168722239">
          <w:marLeft w:val="0"/>
          <w:marRight w:val="0"/>
          <w:marTop w:val="0"/>
          <w:marBottom w:val="0"/>
          <w:divBdr>
            <w:top w:val="single" w:sz="2" w:space="0" w:color="F5F5F5"/>
            <w:left w:val="single" w:sz="2" w:space="0" w:color="F5F5F5"/>
            <w:bottom w:val="single" w:sz="2" w:space="0" w:color="F5F5F5"/>
            <w:right w:val="single" w:sz="2" w:space="0" w:color="F5F5F5"/>
          </w:divBdr>
          <w:divsChild>
            <w:div w:id="819077636">
              <w:marLeft w:val="0"/>
              <w:marRight w:val="0"/>
              <w:marTop w:val="0"/>
              <w:marBottom w:val="0"/>
              <w:divBdr>
                <w:top w:val="single" w:sz="2" w:space="0" w:color="F5F5F5"/>
                <w:left w:val="single" w:sz="2" w:space="0" w:color="F5F5F5"/>
                <w:bottom w:val="single" w:sz="2" w:space="0" w:color="F5F5F5"/>
                <w:right w:val="single" w:sz="2" w:space="0" w:color="F5F5F5"/>
              </w:divBdr>
              <w:divsChild>
                <w:div w:id="233778437">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2097944183">
          <w:marLeft w:val="0"/>
          <w:marRight w:val="0"/>
          <w:marTop w:val="0"/>
          <w:marBottom w:val="0"/>
          <w:divBdr>
            <w:top w:val="single" w:sz="2" w:space="0" w:color="F5F5F5"/>
            <w:left w:val="single" w:sz="2" w:space="0" w:color="F5F5F5"/>
            <w:bottom w:val="single" w:sz="2" w:space="0" w:color="F5F5F5"/>
            <w:right w:val="single" w:sz="2" w:space="0" w:color="F5F5F5"/>
          </w:divBdr>
          <w:divsChild>
            <w:div w:id="789859403">
              <w:marLeft w:val="0"/>
              <w:marRight w:val="0"/>
              <w:marTop w:val="0"/>
              <w:marBottom w:val="0"/>
              <w:divBdr>
                <w:top w:val="single" w:sz="2" w:space="0" w:color="F5F5F5"/>
                <w:left w:val="single" w:sz="2" w:space="0" w:color="F5F5F5"/>
                <w:bottom w:val="single" w:sz="2" w:space="0" w:color="F5F5F5"/>
                <w:right w:val="single" w:sz="2" w:space="0" w:color="F5F5F5"/>
              </w:divBdr>
              <w:divsChild>
                <w:div w:id="1300304795">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1324700201">
          <w:marLeft w:val="0"/>
          <w:marRight w:val="0"/>
          <w:marTop w:val="0"/>
          <w:marBottom w:val="0"/>
          <w:divBdr>
            <w:top w:val="single" w:sz="2" w:space="0" w:color="F5F5F5"/>
            <w:left w:val="single" w:sz="2" w:space="0" w:color="F5F5F5"/>
            <w:bottom w:val="single" w:sz="2" w:space="0" w:color="F5F5F5"/>
            <w:right w:val="single" w:sz="2" w:space="0" w:color="F5F5F5"/>
          </w:divBdr>
          <w:divsChild>
            <w:div w:id="559556556">
              <w:marLeft w:val="0"/>
              <w:marRight w:val="0"/>
              <w:marTop w:val="0"/>
              <w:marBottom w:val="0"/>
              <w:divBdr>
                <w:top w:val="single" w:sz="2" w:space="0" w:color="F5F5F5"/>
                <w:left w:val="single" w:sz="2" w:space="0" w:color="F5F5F5"/>
                <w:bottom w:val="single" w:sz="2" w:space="0" w:color="F5F5F5"/>
                <w:right w:val="single" w:sz="2" w:space="0" w:color="F5F5F5"/>
              </w:divBdr>
              <w:divsChild>
                <w:div w:id="1578320444">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1815876714">
          <w:marLeft w:val="0"/>
          <w:marRight w:val="0"/>
          <w:marTop w:val="0"/>
          <w:marBottom w:val="0"/>
          <w:divBdr>
            <w:top w:val="single" w:sz="2" w:space="0" w:color="F5F5F5"/>
            <w:left w:val="single" w:sz="2" w:space="0" w:color="F5F5F5"/>
            <w:bottom w:val="single" w:sz="2" w:space="0" w:color="F5F5F5"/>
            <w:right w:val="single" w:sz="2" w:space="0" w:color="F5F5F5"/>
          </w:divBdr>
          <w:divsChild>
            <w:div w:id="1156913947">
              <w:marLeft w:val="0"/>
              <w:marRight w:val="0"/>
              <w:marTop w:val="0"/>
              <w:marBottom w:val="0"/>
              <w:divBdr>
                <w:top w:val="single" w:sz="2" w:space="0" w:color="F5F5F5"/>
                <w:left w:val="single" w:sz="2" w:space="0" w:color="F5F5F5"/>
                <w:bottom w:val="single" w:sz="2" w:space="0" w:color="F5F5F5"/>
                <w:right w:val="single" w:sz="2" w:space="0" w:color="F5F5F5"/>
              </w:divBdr>
              <w:divsChild>
                <w:div w:id="513345722">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549727796">
          <w:marLeft w:val="0"/>
          <w:marRight w:val="0"/>
          <w:marTop w:val="0"/>
          <w:marBottom w:val="0"/>
          <w:divBdr>
            <w:top w:val="single" w:sz="2" w:space="0" w:color="F5F5F5"/>
            <w:left w:val="single" w:sz="2" w:space="0" w:color="F5F5F5"/>
            <w:bottom w:val="single" w:sz="2" w:space="0" w:color="F5F5F5"/>
            <w:right w:val="single" w:sz="2" w:space="0" w:color="F5F5F5"/>
          </w:divBdr>
          <w:divsChild>
            <w:div w:id="315258656">
              <w:marLeft w:val="0"/>
              <w:marRight w:val="0"/>
              <w:marTop w:val="0"/>
              <w:marBottom w:val="0"/>
              <w:divBdr>
                <w:top w:val="single" w:sz="2" w:space="0" w:color="F5F5F5"/>
                <w:left w:val="single" w:sz="2" w:space="0" w:color="F5F5F5"/>
                <w:bottom w:val="single" w:sz="2" w:space="0" w:color="F5F5F5"/>
                <w:right w:val="single" w:sz="2" w:space="0" w:color="F5F5F5"/>
              </w:divBdr>
              <w:divsChild>
                <w:div w:id="604652679">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1747720906">
          <w:marLeft w:val="0"/>
          <w:marRight w:val="0"/>
          <w:marTop w:val="0"/>
          <w:marBottom w:val="0"/>
          <w:divBdr>
            <w:top w:val="single" w:sz="2" w:space="0" w:color="F5F5F5"/>
            <w:left w:val="single" w:sz="2" w:space="0" w:color="F5F5F5"/>
            <w:bottom w:val="single" w:sz="2" w:space="0" w:color="F5F5F5"/>
            <w:right w:val="single" w:sz="2" w:space="0" w:color="F5F5F5"/>
          </w:divBdr>
          <w:divsChild>
            <w:div w:id="359554361">
              <w:marLeft w:val="0"/>
              <w:marRight w:val="0"/>
              <w:marTop w:val="0"/>
              <w:marBottom w:val="0"/>
              <w:divBdr>
                <w:top w:val="single" w:sz="2" w:space="0" w:color="F5F5F5"/>
                <w:left w:val="single" w:sz="2" w:space="0" w:color="F5F5F5"/>
                <w:bottom w:val="single" w:sz="2" w:space="0" w:color="F5F5F5"/>
                <w:right w:val="single" w:sz="2" w:space="0" w:color="F5F5F5"/>
              </w:divBdr>
              <w:divsChild>
                <w:div w:id="225846211">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199822802">
          <w:marLeft w:val="0"/>
          <w:marRight w:val="0"/>
          <w:marTop w:val="0"/>
          <w:marBottom w:val="0"/>
          <w:divBdr>
            <w:top w:val="single" w:sz="2" w:space="0" w:color="F5F5F5"/>
            <w:left w:val="single" w:sz="2" w:space="0" w:color="F5F5F5"/>
            <w:bottom w:val="single" w:sz="2" w:space="0" w:color="F5F5F5"/>
            <w:right w:val="single" w:sz="2" w:space="0" w:color="F5F5F5"/>
          </w:divBdr>
          <w:divsChild>
            <w:div w:id="1132600189">
              <w:marLeft w:val="0"/>
              <w:marRight w:val="0"/>
              <w:marTop w:val="0"/>
              <w:marBottom w:val="0"/>
              <w:divBdr>
                <w:top w:val="single" w:sz="2" w:space="0" w:color="F5F5F5"/>
                <w:left w:val="single" w:sz="2" w:space="0" w:color="F5F5F5"/>
                <w:bottom w:val="single" w:sz="2" w:space="0" w:color="F5F5F5"/>
                <w:right w:val="single" w:sz="2" w:space="0" w:color="F5F5F5"/>
              </w:divBdr>
              <w:divsChild>
                <w:div w:id="1117411169">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884751318">
          <w:marLeft w:val="0"/>
          <w:marRight w:val="0"/>
          <w:marTop w:val="0"/>
          <w:marBottom w:val="0"/>
          <w:divBdr>
            <w:top w:val="single" w:sz="2" w:space="0" w:color="F5F5F5"/>
            <w:left w:val="single" w:sz="2" w:space="0" w:color="F5F5F5"/>
            <w:bottom w:val="single" w:sz="2" w:space="0" w:color="F5F5F5"/>
            <w:right w:val="single" w:sz="2" w:space="0" w:color="F5F5F5"/>
          </w:divBdr>
          <w:divsChild>
            <w:div w:id="1816491231">
              <w:marLeft w:val="0"/>
              <w:marRight w:val="0"/>
              <w:marTop w:val="0"/>
              <w:marBottom w:val="0"/>
              <w:divBdr>
                <w:top w:val="single" w:sz="2" w:space="0" w:color="F5F5F5"/>
                <w:left w:val="single" w:sz="2" w:space="0" w:color="F5F5F5"/>
                <w:bottom w:val="single" w:sz="2" w:space="0" w:color="F5F5F5"/>
                <w:right w:val="single" w:sz="2" w:space="0" w:color="F5F5F5"/>
              </w:divBdr>
              <w:divsChild>
                <w:div w:id="999312412">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1049720370">
          <w:marLeft w:val="0"/>
          <w:marRight w:val="0"/>
          <w:marTop w:val="0"/>
          <w:marBottom w:val="0"/>
          <w:divBdr>
            <w:top w:val="single" w:sz="2" w:space="0" w:color="F5F5F5"/>
            <w:left w:val="single" w:sz="2" w:space="0" w:color="F5F5F5"/>
            <w:bottom w:val="single" w:sz="2" w:space="0" w:color="F5F5F5"/>
            <w:right w:val="single" w:sz="2" w:space="0" w:color="F5F5F5"/>
          </w:divBdr>
          <w:divsChild>
            <w:div w:id="1474372462">
              <w:marLeft w:val="0"/>
              <w:marRight w:val="0"/>
              <w:marTop w:val="0"/>
              <w:marBottom w:val="0"/>
              <w:divBdr>
                <w:top w:val="single" w:sz="2" w:space="0" w:color="F5F5F5"/>
                <w:left w:val="single" w:sz="2" w:space="0" w:color="F5F5F5"/>
                <w:bottom w:val="single" w:sz="2" w:space="0" w:color="F5F5F5"/>
                <w:right w:val="single" w:sz="2" w:space="0" w:color="F5F5F5"/>
              </w:divBdr>
              <w:divsChild>
                <w:div w:id="596332615">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1789426717">
          <w:marLeft w:val="0"/>
          <w:marRight w:val="0"/>
          <w:marTop w:val="0"/>
          <w:marBottom w:val="0"/>
          <w:divBdr>
            <w:top w:val="single" w:sz="2" w:space="0" w:color="F5F5F5"/>
            <w:left w:val="single" w:sz="2" w:space="0" w:color="F5F5F5"/>
            <w:bottom w:val="single" w:sz="2" w:space="0" w:color="F5F5F5"/>
            <w:right w:val="single" w:sz="2" w:space="0" w:color="F5F5F5"/>
          </w:divBdr>
          <w:divsChild>
            <w:div w:id="800879800">
              <w:marLeft w:val="0"/>
              <w:marRight w:val="0"/>
              <w:marTop w:val="0"/>
              <w:marBottom w:val="0"/>
              <w:divBdr>
                <w:top w:val="single" w:sz="2" w:space="0" w:color="F5F5F5"/>
                <w:left w:val="single" w:sz="2" w:space="0" w:color="F5F5F5"/>
                <w:bottom w:val="single" w:sz="2" w:space="0" w:color="F5F5F5"/>
                <w:right w:val="single" w:sz="2" w:space="0" w:color="F5F5F5"/>
              </w:divBdr>
              <w:divsChild>
                <w:div w:id="511142640">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sChild>
    </w:div>
    <w:div w:id="1673217584">
      <w:bodyDiv w:val="1"/>
      <w:marLeft w:val="0"/>
      <w:marRight w:val="0"/>
      <w:marTop w:val="0"/>
      <w:marBottom w:val="0"/>
      <w:divBdr>
        <w:top w:val="none" w:sz="0" w:space="0" w:color="auto"/>
        <w:left w:val="none" w:sz="0" w:space="0" w:color="auto"/>
        <w:bottom w:val="none" w:sz="0" w:space="0" w:color="auto"/>
        <w:right w:val="none" w:sz="0" w:space="0" w:color="auto"/>
      </w:divBdr>
      <w:divsChild>
        <w:div w:id="435291099">
          <w:marLeft w:val="0"/>
          <w:marRight w:val="0"/>
          <w:marTop w:val="0"/>
          <w:marBottom w:val="0"/>
          <w:divBdr>
            <w:top w:val="single" w:sz="2" w:space="0" w:color="F5F5F5"/>
            <w:left w:val="single" w:sz="2" w:space="0" w:color="F5F5F5"/>
            <w:bottom w:val="single" w:sz="2" w:space="0" w:color="F5F5F5"/>
            <w:right w:val="single" w:sz="2" w:space="0" w:color="F5F5F5"/>
          </w:divBdr>
          <w:divsChild>
            <w:div w:id="1053119701">
              <w:marLeft w:val="0"/>
              <w:marRight w:val="0"/>
              <w:marTop w:val="0"/>
              <w:marBottom w:val="0"/>
              <w:divBdr>
                <w:top w:val="single" w:sz="2" w:space="0" w:color="F5F5F5"/>
                <w:left w:val="single" w:sz="2" w:space="0" w:color="F5F5F5"/>
                <w:bottom w:val="single" w:sz="2" w:space="0" w:color="F5F5F5"/>
                <w:right w:val="single" w:sz="2" w:space="0" w:color="F5F5F5"/>
              </w:divBdr>
              <w:divsChild>
                <w:div w:id="942690932">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1464692188">
          <w:marLeft w:val="0"/>
          <w:marRight w:val="0"/>
          <w:marTop w:val="0"/>
          <w:marBottom w:val="0"/>
          <w:divBdr>
            <w:top w:val="single" w:sz="2" w:space="0" w:color="F5F5F5"/>
            <w:left w:val="single" w:sz="2" w:space="0" w:color="F5F5F5"/>
            <w:bottom w:val="single" w:sz="2" w:space="0" w:color="F5F5F5"/>
            <w:right w:val="single" w:sz="2" w:space="0" w:color="F5F5F5"/>
          </w:divBdr>
          <w:divsChild>
            <w:div w:id="2140492231">
              <w:marLeft w:val="0"/>
              <w:marRight w:val="0"/>
              <w:marTop w:val="0"/>
              <w:marBottom w:val="0"/>
              <w:divBdr>
                <w:top w:val="single" w:sz="2" w:space="0" w:color="F5F5F5"/>
                <w:left w:val="single" w:sz="2" w:space="0" w:color="F5F5F5"/>
                <w:bottom w:val="single" w:sz="2" w:space="0" w:color="F5F5F5"/>
                <w:right w:val="single" w:sz="2" w:space="0" w:color="F5F5F5"/>
              </w:divBdr>
              <w:divsChild>
                <w:div w:id="1963148706">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2075154899">
          <w:marLeft w:val="0"/>
          <w:marRight w:val="0"/>
          <w:marTop w:val="0"/>
          <w:marBottom w:val="0"/>
          <w:divBdr>
            <w:top w:val="single" w:sz="2" w:space="0" w:color="F5F5F5"/>
            <w:left w:val="single" w:sz="2" w:space="0" w:color="F5F5F5"/>
            <w:bottom w:val="single" w:sz="2" w:space="0" w:color="F5F5F5"/>
            <w:right w:val="single" w:sz="2" w:space="0" w:color="F5F5F5"/>
          </w:divBdr>
          <w:divsChild>
            <w:div w:id="975724811">
              <w:marLeft w:val="0"/>
              <w:marRight w:val="0"/>
              <w:marTop w:val="0"/>
              <w:marBottom w:val="0"/>
              <w:divBdr>
                <w:top w:val="single" w:sz="2" w:space="0" w:color="F5F5F5"/>
                <w:left w:val="single" w:sz="2" w:space="0" w:color="F5F5F5"/>
                <w:bottom w:val="single" w:sz="2" w:space="0" w:color="F5F5F5"/>
                <w:right w:val="single" w:sz="2" w:space="0" w:color="F5F5F5"/>
              </w:divBdr>
              <w:divsChild>
                <w:div w:id="1124497835">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1265648739">
          <w:marLeft w:val="0"/>
          <w:marRight w:val="0"/>
          <w:marTop w:val="0"/>
          <w:marBottom w:val="0"/>
          <w:divBdr>
            <w:top w:val="single" w:sz="2" w:space="0" w:color="F5F5F5"/>
            <w:left w:val="single" w:sz="2" w:space="0" w:color="F5F5F5"/>
            <w:bottom w:val="single" w:sz="2" w:space="0" w:color="F5F5F5"/>
            <w:right w:val="single" w:sz="2" w:space="0" w:color="F5F5F5"/>
          </w:divBdr>
          <w:divsChild>
            <w:div w:id="599148798">
              <w:marLeft w:val="0"/>
              <w:marRight w:val="0"/>
              <w:marTop w:val="0"/>
              <w:marBottom w:val="0"/>
              <w:divBdr>
                <w:top w:val="single" w:sz="2" w:space="0" w:color="F5F5F5"/>
                <w:left w:val="single" w:sz="2" w:space="0" w:color="F5F5F5"/>
                <w:bottom w:val="single" w:sz="2" w:space="0" w:color="F5F5F5"/>
                <w:right w:val="single" w:sz="2" w:space="0" w:color="F5F5F5"/>
              </w:divBdr>
              <w:divsChild>
                <w:div w:id="302580997">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1696689123">
          <w:marLeft w:val="0"/>
          <w:marRight w:val="0"/>
          <w:marTop w:val="0"/>
          <w:marBottom w:val="0"/>
          <w:divBdr>
            <w:top w:val="single" w:sz="2" w:space="0" w:color="F5F5F5"/>
            <w:left w:val="single" w:sz="2" w:space="0" w:color="F5F5F5"/>
            <w:bottom w:val="single" w:sz="2" w:space="0" w:color="F5F5F5"/>
            <w:right w:val="single" w:sz="2" w:space="0" w:color="F5F5F5"/>
          </w:divBdr>
          <w:divsChild>
            <w:div w:id="294146109">
              <w:marLeft w:val="0"/>
              <w:marRight w:val="0"/>
              <w:marTop w:val="0"/>
              <w:marBottom w:val="0"/>
              <w:divBdr>
                <w:top w:val="single" w:sz="2" w:space="0" w:color="F5F5F5"/>
                <w:left w:val="single" w:sz="2" w:space="0" w:color="F5F5F5"/>
                <w:bottom w:val="single" w:sz="2" w:space="0" w:color="F5F5F5"/>
                <w:right w:val="single" w:sz="2" w:space="0" w:color="F5F5F5"/>
              </w:divBdr>
              <w:divsChild>
                <w:div w:id="160438854">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563300429">
          <w:marLeft w:val="0"/>
          <w:marRight w:val="0"/>
          <w:marTop w:val="0"/>
          <w:marBottom w:val="0"/>
          <w:divBdr>
            <w:top w:val="single" w:sz="2" w:space="0" w:color="F5F5F5"/>
            <w:left w:val="single" w:sz="2" w:space="0" w:color="F5F5F5"/>
            <w:bottom w:val="single" w:sz="2" w:space="0" w:color="F5F5F5"/>
            <w:right w:val="single" w:sz="2" w:space="0" w:color="F5F5F5"/>
          </w:divBdr>
          <w:divsChild>
            <w:div w:id="2107842470">
              <w:marLeft w:val="0"/>
              <w:marRight w:val="0"/>
              <w:marTop w:val="0"/>
              <w:marBottom w:val="0"/>
              <w:divBdr>
                <w:top w:val="single" w:sz="2" w:space="0" w:color="F5F5F5"/>
                <w:left w:val="single" w:sz="2" w:space="0" w:color="F5F5F5"/>
                <w:bottom w:val="single" w:sz="2" w:space="0" w:color="F5F5F5"/>
                <w:right w:val="single" w:sz="2" w:space="0" w:color="F5F5F5"/>
              </w:divBdr>
              <w:divsChild>
                <w:div w:id="2035887334">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1579287522">
          <w:marLeft w:val="0"/>
          <w:marRight w:val="0"/>
          <w:marTop w:val="0"/>
          <w:marBottom w:val="0"/>
          <w:divBdr>
            <w:top w:val="single" w:sz="2" w:space="0" w:color="F5F5F5"/>
            <w:left w:val="single" w:sz="2" w:space="0" w:color="F5F5F5"/>
            <w:bottom w:val="single" w:sz="2" w:space="0" w:color="F5F5F5"/>
            <w:right w:val="single" w:sz="2" w:space="0" w:color="F5F5F5"/>
          </w:divBdr>
          <w:divsChild>
            <w:div w:id="783381611">
              <w:marLeft w:val="0"/>
              <w:marRight w:val="0"/>
              <w:marTop w:val="0"/>
              <w:marBottom w:val="0"/>
              <w:divBdr>
                <w:top w:val="single" w:sz="2" w:space="0" w:color="F5F5F5"/>
                <w:left w:val="single" w:sz="2" w:space="0" w:color="F5F5F5"/>
                <w:bottom w:val="single" w:sz="2" w:space="0" w:color="F5F5F5"/>
                <w:right w:val="single" w:sz="2" w:space="0" w:color="F5F5F5"/>
              </w:divBdr>
              <w:divsChild>
                <w:div w:id="1555119927">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709648933">
          <w:marLeft w:val="0"/>
          <w:marRight w:val="0"/>
          <w:marTop w:val="0"/>
          <w:marBottom w:val="0"/>
          <w:divBdr>
            <w:top w:val="single" w:sz="2" w:space="0" w:color="F5F5F5"/>
            <w:left w:val="single" w:sz="2" w:space="0" w:color="F5F5F5"/>
            <w:bottom w:val="single" w:sz="2" w:space="0" w:color="F5F5F5"/>
            <w:right w:val="single" w:sz="2" w:space="0" w:color="F5F5F5"/>
          </w:divBdr>
          <w:divsChild>
            <w:div w:id="607852954">
              <w:marLeft w:val="0"/>
              <w:marRight w:val="0"/>
              <w:marTop w:val="0"/>
              <w:marBottom w:val="0"/>
              <w:divBdr>
                <w:top w:val="single" w:sz="2" w:space="0" w:color="F5F5F5"/>
                <w:left w:val="single" w:sz="2" w:space="0" w:color="F5F5F5"/>
                <w:bottom w:val="single" w:sz="2" w:space="0" w:color="F5F5F5"/>
                <w:right w:val="single" w:sz="2" w:space="0" w:color="F5F5F5"/>
              </w:divBdr>
              <w:divsChild>
                <w:div w:id="2059668128">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1967737877">
          <w:marLeft w:val="0"/>
          <w:marRight w:val="0"/>
          <w:marTop w:val="0"/>
          <w:marBottom w:val="0"/>
          <w:divBdr>
            <w:top w:val="single" w:sz="2" w:space="0" w:color="F5F5F5"/>
            <w:left w:val="single" w:sz="2" w:space="0" w:color="F5F5F5"/>
            <w:bottom w:val="single" w:sz="2" w:space="0" w:color="F5F5F5"/>
            <w:right w:val="single" w:sz="2" w:space="0" w:color="F5F5F5"/>
          </w:divBdr>
          <w:divsChild>
            <w:div w:id="460880497">
              <w:marLeft w:val="0"/>
              <w:marRight w:val="0"/>
              <w:marTop w:val="0"/>
              <w:marBottom w:val="0"/>
              <w:divBdr>
                <w:top w:val="single" w:sz="2" w:space="0" w:color="F5F5F5"/>
                <w:left w:val="single" w:sz="2" w:space="0" w:color="F5F5F5"/>
                <w:bottom w:val="single" w:sz="2" w:space="0" w:color="F5F5F5"/>
                <w:right w:val="single" w:sz="2" w:space="0" w:color="F5F5F5"/>
              </w:divBdr>
              <w:divsChild>
                <w:div w:id="1519271474">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2012446677">
          <w:marLeft w:val="0"/>
          <w:marRight w:val="0"/>
          <w:marTop w:val="0"/>
          <w:marBottom w:val="0"/>
          <w:divBdr>
            <w:top w:val="single" w:sz="2" w:space="0" w:color="F5F5F5"/>
            <w:left w:val="single" w:sz="2" w:space="0" w:color="F5F5F5"/>
            <w:bottom w:val="single" w:sz="2" w:space="0" w:color="F5F5F5"/>
            <w:right w:val="single" w:sz="2" w:space="0" w:color="F5F5F5"/>
          </w:divBdr>
          <w:divsChild>
            <w:div w:id="1876892854">
              <w:marLeft w:val="0"/>
              <w:marRight w:val="0"/>
              <w:marTop w:val="0"/>
              <w:marBottom w:val="0"/>
              <w:divBdr>
                <w:top w:val="single" w:sz="2" w:space="0" w:color="F5F5F5"/>
                <w:left w:val="single" w:sz="2" w:space="0" w:color="F5F5F5"/>
                <w:bottom w:val="single" w:sz="2" w:space="0" w:color="F5F5F5"/>
                <w:right w:val="single" w:sz="2" w:space="0" w:color="F5F5F5"/>
              </w:divBdr>
              <w:divsChild>
                <w:div w:id="1402945173">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58327456">
          <w:marLeft w:val="0"/>
          <w:marRight w:val="0"/>
          <w:marTop w:val="0"/>
          <w:marBottom w:val="0"/>
          <w:divBdr>
            <w:top w:val="single" w:sz="2" w:space="0" w:color="F5F5F5"/>
            <w:left w:val="single" w:sz="2" w:space="0" w:color="F5F5F5"/>
            <w:bottom w:val="single" w:sz="2" w:space="0" w:color="F5F5F5"/>
            <w:right w:val="single" w:sz="2" w:space="0" w:color="F5F5F5"/>
          </w:divBdr>
          <w:divsChild>
            <w:div w:id="1046175437">
              <w:marLeft w:val="0"/>
              <w:marRight w:val="0"/>
              <w:marTop w:val="0"/>
              <w:marBottom w:val="0"/>
              <w:divBdr>
                <w:top w:val="single" w:sz="2" w:space="0" w:color="F5F5F5"/>
                <w:left w:val="single" w:sz="2" w:space="0" w:color="F5F5F5"/>
                <w:bottom w:val="single" w:sz="2" w:space="0" w:color="F5F5F5"/>
                <w:right w:val="single" w:sz="2" w:space="0" w:color="F5F5F5"/>
              </w:divBdr>
              <w:divsChild>
                <w:div w:id="928198831">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2050257053">
          <w:marLeft w:val="0"/>
          <w:marRight w:val="0"/>
          <w:marTop w:val="0"/>
          <w:marBottom w:val="0"/>
          <w:divBdr>
            <w:top w:val="single" w:sz="2" w:space="0" w:color="F5F5F5"/>
            <w:left w:val="single" w:sz="2" w:space="0" w:color="F5F5F5"/>
            <w:bottom w:val="single" w:sz="2" w:space="0" w:color="F5F5F5"/>
            <w:right w:val="single" w:sz="2" w:space="0" w:color="F5F5F5"/>
          </w:divBdr>
          <w:divsChild>
            <w:div w:id="2077315317">
              <w:marLeft w:val="0"/>
              <w:marRight w:val="0"/>
              <w:marTop w:val="0"/>
              <w:marBottom w:val="0"/>
              <w:divBdr>
                <w:top w:val="single" w:sz="2" w:space="0" w:color="F5F5F5"/>
                <w:left w:val="single" w:sz="2" w:space="0" w:color="F5F5F5"/>
                <w:bottom w:val="single" w:sz="2" w:space="0" w:color="F5F5F5"/>
                <w:right w:val="single" w:sz="2" w:space="0" w:color="F5F5F5"/>
              </w:divBdr>
              <w:divsChild>
                <w:div w:id="2004425696">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edison/Library/Containers/com.microsoft.Word/Data/Library/Application%20Support/Microsoft/Office/16.0/DTS/Search/%7b40A2BB24-CE0E-564E-AA9F-0D1CA20AD3A3%7dtf67409836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61C2D966F758C43B4942951C049F7EF"/>
        <w:category>
          <w:name w:val="General"/>
          <w:gallery w:val="placeholder"/>
        </w:category>
        <w:types>
          <w:type w:val="bbPlcHdr"/>
        </w:types>
        <w:behaviors>
          <w:behavior w:val="content"/>
        </w:behaviors>
        <w:guid w:val="{4BC3A074-C774-564D-ABD7-06F686A98AC6}"/>
      </w:docPartPr>
      <w:docPartBody>
        <w:p w:rsidR="00000000" w:rsidRDefault="00000000">
          <w:pPr>
            <w:pStyle w:val="E61C2D966F758C43B4942951C049F7EF"/>
          </w:pPr>
          <w:r w:rsidRPr="00874AA1">
            <w:t>Project Overview:</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odoni MT">
    <w:panose1 w:val="020706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567"/>
    <w:rsid w:val="0060163E"/>
    <w:rsid w:val="00737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E15545E5F46F43ACA9C23E44FA8206">
    <w:name w:val="02E15545E5F46F43ACA9C23E44FA8206"/>
  </w:style>
  <w:style w:type="paragraph" w:customStyle="1" w:styleId="CE082C5260CF2C459A388766A690B0EF">
    <w:name w:val="CE082C5260CF2C459A388766A690B0EF"/>
  </w:style>
  <w:style w:type="paragraph" w:customStyle="1" w:styleId="E61C2D966F758C43B4942951C049F7EF">
    <w:name w:val="E61C2D966F758C43B4942951C049F7EF"/>
  </w:style>
  <w:style w:type="paragraph" w:customStyle="1" w:styleId="1A5F67DDAE8A9948883DB218ABC02D3D">
    <w:name w:val="1A5F67DDAE8A9948883DB218ABC02D3D"/>
  </w:style>
  <w:style w:type="paragraph" w:customStyle="1" w:styleId="A0E0DBE0835CE446851B436D63760FF2">
    <w:name w:val="A0E0DBE0835CE446851B436D63760FF2"/>
  </w:style>
  <w:style w:type="paragraph" w:customStyle="1" w:styleId="20FB10BC2DCC04489A2CA9B4C10F571F">
    <w:name w:val="20FB10BC2DCC04489A2CA9B4C10F571F"/>
  </w:style>
  <w:style w:type="paragraph" w:customStyle="1" w:styleId="D0548E3784CBED4AAFBE650BA011880C">
    <w:name w:val="D0548E3784CBED4AAFBE650BA011880C"/>
  </w:style>
  <w:style w:type="paragraph" w:customStyle="1" w:styleId="2A659E499C84794DABCE8DFFAAD9C9A7">
    <w:name w:val="2A659E499C84794DABCE8DFFAAD9C9A7"/>
  </w:style>
  <w:style w:type="paragraph" w:customStyle="1" w:styleId="73C2779DE285D642A85EB5BB0471D720">
    <w:name w:val="73C2779DE285D642A85EB5BB0471D720"/>
  </w:style>
  <w:style w:type="paragraph" w:customStyle="1" w:styleId="774F75BBB58F5843B7414E7C94131C8B">
    <w:name w:val="774F75BBB58F5843B7414E7C94131C8B"/>
  </w:style>
  <w:style w:type="paragraph" w:customStyle="1" w:styleId="593915967981EA48837E8D27AD922F9B">
    <w:name w:val="593915967981EA48837E8D27AD922F9B"/>
  </w:style>
  <w:style w:type="paragraph" w:customStyle="1" w:styleId="2D9CDB000BA85B4FA3E8BE7B0FD1E722">
    <w:name w:val="2D9CDB000BA85B4FA3E8BE7B0FD1E722"/>
  </w:style>
  <w:style w:type="paragraph" w:customStyle="1" w:styleId="75F73FE1B310CE479D07248A6DB996F9">
    <w:name w:val="75F73FE1B310CE479D07248A6DB996F9"/>
  </w:style>
  <w:style w:type="paragraph" w:customStyle="1" w:styleId="29F947799217D548A61B77A92F492D8E">
    <w:name w:val="29F947799217D548A61B77A92F492D8E"/>
  </w:style>
  <w:style w:type="paragraph" w:customStyle="1" w:styleId="F0430C07E1860E4CB2D87720532CA2E5">
    <w:name w:val="F0430C07E1860E4CB2D87720532CA2E5"/>
  </w:style>
  <w:style w:type="paragraph" w:customStyle="1" w:styleId="7BE540FABF729542BFFEF7718CCE4939">
    <w:name w:val="7BE540FABF729542BFFEF7718CCE4939"/>
  </w:style>
  <w:style w:type="paragraph" w:customStyle="1" w:styleId="36DA71F6D697144E851640DF99967015">
    <w:name w:val="36DA71F6D697144E851640DF99967015"/>
  </w:style>
  <w:style w:type="paragraph" w:customStyle="1" w:styleId="07699CB1FEECF94D8B44DB3075E683A4">
    <w:name w:val="07699CB1FEECF94D8B44DB3075E683A4"/>
  </w:style>
  <w:style w:type="paragraph" w:customStyle="1" w:styleId="26131B53BD3A9549A6BD91F3D0CC2175">
    <w:name w:val="26131B53BD3A9549A6BD91F3D0CC2175"/>
  </w:style>
  <w:style w:type="paragraph" w:customStyle="1" w:styleId="93A0DA765F6421469C5794675B42317F">
    <w:name w:val="93A0DA765F6421469C5794675B42317F"/>
  </w:style>
  <w:style w:type="paragraph" w:customStyle="1" w:styleId="762BE20E2CAD5943A228A9595781123D">
    <w:name w:val="762BE20E2CAD5943A228A9595781123D"/>
  </w:style>
  <w:style w:type="paragraph" w:customStyle="1" w:styleId="078A8ACD89663741A71E2499FAB32AFA">
    <w:name w:val="078A8ACD89663741A71E2499FAB32AFA"/>
  </w:style>
  <w:style w:type="paragraph" w:customStyle="1" w:styleId="3A1D1F2A4B44F740BABB001A5CD15A52">
    <w:name w:val="3A1D1F2A4B44F740BABB001A5CD15A52"/>
  </w:style>
  <w:style w:type="paragraph" w:customStyle="1" w:styleId="821440EB28519A498F22E1BCF1003818">
    <w:name w:val="821440EB28519A498F22E1BCF1003818"/>
  </w:style>
  <w:style w:type="paragraph" w:customStyle="1" w:styleId="B0C41B72F7DDC24A834C853F09F25E3D">
    <w:name w:val="B0C41B72F7DDC24A834C853F09F25E3D"/>
  </w:style>
  <w:style w:type="paragraph" w:customStyle="1" w:styleId="938E057BB18104458DBBB1F2D2742BC0">
    <w:name w:val="938E057BB18104458DBBB1F2D2742BC0"/>
  </w:style>
  <w:style w:type="paragraph" w:customStyle="1" w:styleId="20AD6D9189D4574FA76DADC42D07FC57">
    <w:name w:val="20AD6D9189D4574FA76DADC42D07FC57"/>
  </w:style>
  <w:style w:type="paragraph" w:customStyle="1" w:styleId="E4A6C9999AEA0949884457AD9B194D31">
    <w:name w:val="E4A6C9999AEA0949884457AD9B194D31"/>
    <w:rsid w:val="007375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Bodoni MT"/>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D7D55E06-64DA-42F3-AD6E-D3DC24069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D40F5E8-4448-4982-82F4-146B74EB9EB7}">
  <ds:schemaRefs>
    <ds:schemaRef ds:uri="http://schemas.microsoft.com/sharepoint/v3/contenttype/forms"/>
  </ds:schemaRefs>
</ds:datastoreItem>
</file>

<file path=customXml/itemProps3.xml><?xml version="1.0" encoding="utf-8"?>
<ds:datastoreItem xmlns:ds="http://schemas.openxmlformats.org/officeDocument/2006/customXml" ds:itemID="{BA075BD4-F53C-4E01-9EDE-4652C8A1FE4B}">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Project based learning.dotx</Template>
  <TotalTime>78</TotalTime>
  <Pages>7</Pages>
  <Words>1155</Words>
  <Characters>6585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Edison Ward</dc:creator>
  <cp:keywords/>
  <dc:description/>
  <cp:lastModifiedBy>Edison Ward</cp:lastModifiedBy>
  <cp:revision>1</cp:revision>
  <dcterms:created xsi:type="dcterms:W3CDTF">2024-06-04T05:29:00Z</dcterms:created>
  <dcterms:modified xsi:type="dcterms:W3CDTF">2024-06-04T07:18:00Z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